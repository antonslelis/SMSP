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7F30A0" w14:textId="145E09CC" w:rsidR="00C6554A" w:rsidRPr="00966C6D" w:rsidRDefault="008271C1" w:rsidP="00515154">
      <w:pPr>
        <w:pStyle w:val="Title"/>
        <w:rPr>
          <w:rFonts w:asciiTheme="minorHAnsi" w:hAnsiTheme="minorHAnsi"/>
        </w:rPr>
      </w:pPr>
      <w:bookmarkStart w:id="0" w:name="_Toc321147149"/>
      <w:bookmarkStart w:id="1" w:name="_Toc318188227"/>
      <w:bookmarkStart w:id="2" w:name="_Toc318188327"/>
      <w:bookmarkStart w:id="3" w:name="_Toc318189312"/>
      <w:bookmarkStart w:id="4" w:name="_Toc321147011"/>
      <w:r w:rsidRPr="00966C6D">
        <w:rPr>
          <w:rFonts w:asciiTheme="minorHAnsi" w:hAnsiTheme="minorHAnsi"/>
        </w:rPr>
        <w:t>Software development</w:t>
      </w:r>
      <w:r w:rsidR="005C5820" w:rsidRPr="00966C6D">
        <w:rPr>
          <w:rFonts w:asciiTheme="minorHAnsi" w:hAnsiTheme="minorHAnsi"/>
        </w:rPr>
        <w:t xml:space="preserve"> report</w:t>
      </w:r>
      <w:r w:rsidRPr="00966C6D">
        <w:rPr>
          <w:rFonts w:asciiTheme="minorHAnsi" w:hAnsiTheme="minorHAnsi"/>
        </w:rPr>
        <w:t xml:space="preserve"> </w:t>
      </w:r>
    </w:p>
    <w:bookmarkEnd w:id="0"/>
    <w:bookmarkEnd w:id="1"/>
    <w:bookmarkEnd w:id="2"/>
    <w:bookmarkEnd w:id="3"/>
    <w:bookmarkEnd w:id="4"/>
    <w:p w14:paraId="2973CBF6" w14:textId="51BDACD9" w:rsidR="00C6554A" w:rsidRPr="00966C6D" w:rsidRDefault="00A2150E" w:rsidP="00515154">
      <w:pPr>
        <w:pStyle w:val="Subtitle"/>
        <w:rPr>
          <w:rFonts w:asciiTheme="minorHAnsi" w:hAnsiTheme="minorHAnsi"/>
        </w:rPr>
      </w:pPr>
      <w:r w:rsidRPr="00966C6D">
        <w:rPr>
          <w:rFonts w:asciiTheme="minorHAnsi" w:hAnsiTheme="minorHAnsi"/>
        </w:rPr>
        <w:br/>
      </w:r>
      <w:r w:rsidR="008271C1" w:rsidRPr="00966C6D">
        <w:rPr>
          <w:rFonts w:asciiTheme="minorHAnsi" w:hAnsiTheme="minorHAnsi"/>
        </w:rPr>
        <w:t>Group report</w:t>
      </w:r>
    </w:p>
    <w:p w14:paraId="5A64577C" w14:textId="46A49F88" w:rsidR="00EB2D1E" w:rsidRPr="00966C6D" w:rsidRDefault="00B26A22" w:rsidP="0094581A">
      <w:pPr>
        <w:pStyle w:val="ContactInfo"/>
        <w:ind w:left="720" w:hanging="720"/>
      </w:pPr>
      <w:bookmarkStart w:id="5" w:name="_Hlk513199278"/>
      <w:r w:rsidRPr="00966C6D">
        <w:t xml:space="preserve">Gisylia Geyoro, </w:t>
      </w:r>
      <w:r w:rsidR="00E75A6F" w:rsidRPr="00966C6D">
        <w:t>André Brasil, Kevin</w:t>
      </w:r>
      <w:r w:rsidR="001D5AD9" w:rsidRPr="00966C6D">
        <w:t xml:space="preserve"> Blandford</w:t>
      </w:r>
      <w:r w:rsidR="00E75A6F" w:rsidRPr="00966C6D">
        <w:t>, Anton</w:t>
      </w:r>
      <w:r w:rsidR="0094581A">
        <w:t xml:space="preserve"> </w:t>
      </w:r>
      <w:bookmarkStart w:id="6" w:name="_GoBack"/>
      <w:bookmarkEnd w:id="6"/>
      <w:r w:rsidR="00C6554A" w:rsidRPr="00966C6D">
        <w:t xml:space="preserve">| </w:t>
      </w:r>
      <w:r w:rsidRPr="00966C6D">
        <w:t>engineering software systems</w:t>
      </w:r>
      <w:r w:rsidR="00C6554A" w:rsidRPr="00966C6D">
        <w:t xml:space="preserve"> | </w:t>
      </w:r>
      <w:bookmarkEnd w:id="5"/>
      <w:r w:rsidR="00E75A6F" w:rsidRPr="00966C6D">
        <w:t>May 15, 2019</w:t>
      </w:r>
      <w:r w:rsidR="00C6554A" w:rsidRPr="00966C6D">
        <w:br w:type="page"/>
      </w:r>
    </w:p>
    <w:p w14:paraId="7B3D6470" w14:textId="42AE49CC" w:rsidR="00EB2D1E" w:rsidRPr="00966C6D" w:rsidRDefault="00EB2D1E" w:rsidP="00515154">
      <w:pPr>
        <w:jc w:val="both"/>
      </w:pPr>
    </w:p>
    <w:sdt>
      <w:sdtPr>
        <w:rPr>
          <w:rFonts w:asciiTheme="minorHAnsi" w:eastAsiaTheme="minorHAnsi" w:hAnsiTheme="minorHAnsi" w:cstheme="minorBidi"/>
          <w:color w:val="595959" w:themeColor="text1" w:themeTint="A6"/>
          <w:sz w:val="22"/>
          <w:szCs w:val="22"/>
        </w:rPr>
        <w:id w:val="-2037570959"/>
        <w:docPartObj>
          <w:docPartGallery w:val="Table of Contents"/>
          <w:docPartUnique/>
        </w:docPartObj>
      </w:sdtPr>
      <w:sdtEndPr>
        <w:rPr>
          <w:b/>
          <w:bCs/>
          <w:noProof/>
        </w:rPr>
      </w:sdtEndPr>
      <w:sdtContent>
        <w:p w14:paraId="7D43220E" w14:textId="6AEF1215" w:rsidR="00EB2D1E" w:rsidRPr="00966C6D" w:rsidRDefault="00EB2D1E" w:rsidP="00515154">
          <w:pPr>
            <w:pStyle w:val="TOCHeading"/>
            <w:jc w:val="both"/>
            <w:rPr>
              <w:rFonts w:asciiTheme="minorHAnsi" w:hAnsiTheme="minorHAnsi"/>
            </w:rPr>
          </w:pPr>
          <w:r w:rsidRPr="00966C6D">
            <w:rPr>
              <w:rFonts w:asciiTheme="minorHAnsi" w:hAnsiTheme="minorHAnsi"/>
            </w:rPr>
            <w:t>Contents</w:t>
          </w:r>
        </w:p>
        <w:p w14:paraId="1C3797A0" w14:textId="7D0F4B3B" w:rsidR="00EC7066" w:rsidRDefault="00EB2D1E">
          <w:pPr>
            <w:pStyle w:val="TOC1"/>
            <w:tabs>
              <w:tab w:val="right" w:leader="dot" w:pos="8630"/>
            </w:tabs>
            <w:rPr>
              <w:rFonts w:eastAsiaTheme="minorEastAsia"/>
              <w:noProof/>
              <w:color w:val="auto"/>
              <w:lang w:val="en-GB" w:eastAsia="en-GB"/>
            </w:rPr>
          </w:pPr>
          <w:r w:rsidRPr="00966C6D">
            <w:fldChar w:fldCharType="begin"/>
          </w:r>
          <w:r w:rsidRPr="00966C6D">
            <w:instrText xml:space="preserve"> TOC \o "1-3" \h \z \u </w:instrText>
          </w:r>
          <w:r w:rsidRPr="00966C6D">
            <w:fldChar w:fldCharType="separate"/>
          </w:r>
          <w:hyperlink w:anchor="_Toc8848991" w:history="1">
            <w:r w:rsidR="00EC7066" w:rsidRPr="00527937">
              <w:rPr>
                <w:rStyle w:val="Hyperlink"/>
                <w:noProof/>
              </w:rPr>
              <w:t>Team roles and responsibilities</w:t>
            </w:r>
            <w:r w:rsidR="00EC7066">
              <w:rPr>
                <w:noProof/>
                <w:webHidden/>
              </w:rPr>
              <w:tab/>
            </w:r>
            <w:r w:rsidR="00EC7066">
              <w:rPr>
                <w:noProof/>
                <w:webHidden/>
              </w:rPr>
              <w:fldChar w:fldCharType="begin"/>
            </w:r>
            <w:r w:rsidR="00EC7066">
              <w:rPr>
                <w:noProof/>
                <w:webHidden/>
              </w:rPr>
              <w:instrText xml:space="preserve"> PAGEREF _Toc8848991 \h </w:instrText>
            </w:r>
            <w:r w:rsidR="00EC7066">
              <w:rPr>
                <w:noProof/>
                <w:webHidden/>
              </w:rPr>
            </w:r>
            <w:r w:rsidR="00EC7066">
              <w:rPr>
                <w:noProof/>
                <w:webHidden/>
              </w:rPr>
              <w:fldChar w:fldCharType="separate"/>
            </w:r>
            <w:r w:rsidR="00EC7066">
              <w:rPr>
                <w:noProof/>
                <w:webHidden/>
              </w:rPr>
              <w:t>2</w:t>
            </w:r>
            <w:r w:rsidR="00EC7066">
              <w:rPr>
                <w:noProof/>
                <w:webHidden/>
              </w:rPr>
              <w:fldChar w:fldCharType="end"/>
            </w:r>
          </w:hyperlink>
        </w:p>
        <w:p w14:paraId="1BC0A4B4" w14:textId="7C2E2BF1" w:rsidR="00EC7066" w:rsidRDefault="00EC7066">
          <w:pPr>
            <w:pStyle w:val="TOC1"/>
            <w:tabs>
              <w:tab w:val="right" w:leader="dot" w:pos="8630"/>
            </w:tabs>
            <w:rPr>
              <w:rFonts w:eastAsiaTheme="minorEastAsia"/>
              <w:noProof/>
              <w:color w:val="auto"/>
              <w:lang w:val="en-GB" w:eastAsia="en-GB"/>
            </w:rPr>
          </w:pPr>
          <w:hyperlink w:anchor="_Toc8848992" w:history="1">
            <w:r w:rsidRPr="00527937">
              <w:rPr>
                <w:rStyle w:val="Hyperlink"/>
                <w:rFonts w:eastAsia="Times New Roman"/>
                <w:noProof/>
                <w:lang w:val="en-GB" w:eastAsia="en-GB"/>
              </w:rPr>
              <w:t>Focus Questions</w:t>
            </w:r>
            <w:r>
              <w:rPr>
                <w:noProof/>
                <w:webHidden/>
              </w:rPr>
              <w:tab/>
            </w:r>
            <w:r>
              <w:rPr>
                <w:noProof/>
                <w:webHidden/>
              </w:rPr>
              <w:fldChar w:fldCharType="begin"/>
            </w:r>
            <w:r>
              <w:rPr>
                <w:noProof/>
                <w:webHidden/>
              </w:rPr>
              <w:instrText xml:space="preserve"> PAGEREF _Toc8848992 \h </w:instrText>
            </w:r>
            <w:r>
              <w:rPr>
                <w:noProof/>
                <w:webHidden/>
              </w:rPr>
            </w:r>
            <w:r>
              <w:rPr>
                <w:noProof/>
                <w:webHidden/>
              </w:rPr>
              <w:fldChar w:fldCharType="separate"/>
            </w:r>
            <w:r>
              <w:rPr>
                <w:noProof/>
                <w:webHidden/>
              </w:rPr>
              <w:t>3</w:t>
            </w:r>
            <w:r>
              <w:rPr>
                <w:noProof/>
                <w:webHidden/>
              </w:rPr>
              <w:fldChar w:fldCharType="end"/>
            </w:r>
          </w:hyperlink>
        </w:p>
        <w:p w14:paraId="487B3D1F" w14:textId="06A9D8DC" w:rsidR="00EC7066" w:rsidRDefault="00EC7066">
          <w:pPr>
            <w:pStyle w:val="TOC1"/>
            <w:tabs>
              <w:tab w:val="right" w:leader="dot" w:pos="8630"/>
            </w:tabs>
            <w:rPr>
              <w:rFonts w:eastAsiaTheme="minorEastAsia"/>
              <w:noProof/>
              <w:color w:val="auto"/>
              <w:lang w:val="en-GB" w:eastAsia="en-GB"/>
            </w:rPr>
          </w:pPr>
          <w:hyperlink w:anchor="_Toc8848993" w:history="1">
            <w:r w:rsidRPr="00527937">
              <w:rPr>
                <w:rStyle w:val="Hyperlink"/>
                <w:rFonts w:eastAsia="Times New Roman"/>
                <w:noProof/>
                <w:lang w:val="en-GB" w:eastAsia="en-GB"/>
              </w:rPr>
              <w:t>Risk analysis table</w:t>
            </w:r>
            <w:r>
              <w:rPr>
                <w:noProof/>
                <w:webHidden/>
              </w:rPr>
              <w:tab/>
            </w:r>
            <w:r>
              <w:rPr>
                <w:noProof/>
                <w:webHidden/>
              </w:rPr>
              <w:fldChar w:fldCharType="begin"/>
            </w:r>
            <w:r>
              <w:rPr>
                <w:noProof/>
                <w:webHidden/>
              </w:rPr>
              <w:instrText xml:space="preserve"> PAGEREF _Toc8848993 \h </w:instrText>
            </w:r>
            <w:r>
              <w:rPr>
                <w:noProof/>
                <w:webHidden/>
              </w:rPr>
            </w:r>
            <w:r>
              <w:rPr>
                <w:noProof/>
                <w:webHidden/>
              </w:rPr>
              <w:fldChar w:fldCharType="separate"/>
            </w:r>
            <w:r>
              <w:rPr>
                <w:noProof/>
                <w:webHidden/>
              </w:rPr>
              <w:t>4</w:t>
            </w:r>
            <w:r>
              <w:rPr>
                <w:noProof/>
                <w:webHidden/>
              </w:rPr>
              <w:fldChar w:fldCharType="end"/>
            </w:r>
          </w:hyperlink>
        </w:p>
        <w:p w14:paraId="3AE49CCA" w14:textId="33F20DA0" w:rsidR="00EC7066" w:rsidRDefault="00EC7066">
          <w:pPr>
            <w:pStyle w:val="TOC1"/>
            <w:tabs>
              <w:tab w:val="right" w:leader="dot" w:pos="8630"/>
            </w:tabs>
            <w:rPr>
              <w:rFonts w:eastAsiaTheme="minorEastAsia"/>
              <w:noProof/>
              <w:color w:val="auto"/>
              <w:lang w:val="en-GB" w:eastAsia="en-GB"/>
            </w:rPr>
          </w:pPr>
          <w:hyperlink w:anchor="_Toc8848994" w:history="1">
            <w:r w:rsidRPr="00527937">
              <w:rPr>
                <w:rStyle w:val="Hyperlink"/>
                <w:noProof/>
              </w:rPr>
              <w:t>System development methodology Justification</w:t>
            </w:r>
            <w:r>
              <w:rPr>
                <w:noProof/>
                <w:webHidden/>
              </w:rPr>
              <w:tab/>
            </w:r>
            <w:r>
              <w:rPr>
                <w:noProof/>
                <w:webHidden/>
              </w:rPr>
              <w:fldChar w:fldCharType="begin"/>
            </w:r>
            <w:r>
              <w:rPr>
                <w:noProof/>
                <w:webHidden/>
              </w:rPr>
              <w:instrText xml:space="preserve"> PAGEREF _Toc8848994 \h </w:instrText>
            </w:r>
            <w:r>
              <w:rPr>
                <w:noProof/>
                <w:webHidden/>
              </w:rPr>
            </w:r>
            <w:r>
              <w:rPr>
                <w:noProof/>
                <w:webHidden/>
              </w:rPr>
              <w:fldChar w:fldCharType="separate"/>
            </w:r>
            <w:r>
              <w:rPr>
                <w:noProof/>
                <w:webHidden/>
              </w:rPr>
              <w:t>5</w:t>
            </w:r>
            <w:r>
              <w:rPr>
                <w:noProof/>
                <w:webHidden/>
              </w:rPr>
              <w:fldChar w:fldCharType="end"/>
            </w:r>
          </w:hyperlink>
        </w:p>
        <w:p w14:paraId="6F5FB2A5" w14:textId="613BBC89" w:rsidR="00EC7066" w:rsidRDefault="00EC7066">
          <w:pPr>
            <w:pStyle w:val="TOC1"/>
            <w:tabs>
              <w:tab w:val="right" w:leader="dot" w:pos="8630"/>
            </w:tabs>
            <w:rPr>
              <w:rFonts w:eastAsiaTheme="minorEastAsia"/>
              <w:noProof/>
              <w:color w:val="auto"/>
              <w:lang w:val="en-GB" w:eastAsia="en-GB"/>
            </w:rPr>
          </w:pPr>
          <w:hyperlink w:anchor="_Toc8848995" w:history="1">
            <w:r w:rsidRPr="00527937">
              <w:rPr>
                <w:rStyle w:val="Hyperlink"/>
                <w:noProof/>
              </w:rPr>
              <w:t>Requirements documentation</w:t>
            </w:r>
            <w:r>
              <w:rPr>
                <w:noProof/>
                <w:webHidden/>
              </w:rPr>
              <w:tab/>
            </w:r>
            <w:r>
              <w:rPr>
                <w:noProof/>
                <w:webHidden/>
              </w:rPr>
              <w:fldChar w:fldCharType="begin"/>
            </w:r>
            <w:r>
              <w:rPr>
                <w:noProof/>
                <w:webHidden/>
              </w:rPr>
              <w:instrText xml:space="preserve"> PAGEREF _Toc8848995 \h </w:instrText>
            </w:r>
            <w:r>
              <w:rPr>
                <w:noProof/>
                <w:webHidden/>
              </w:rPr>
            </w:r>
            <w:r>
              <w:rPr>
                <w:noProof/>
                <w:webHidden/>
              </w:rPr>
              <w:fldChar w:fldCharType="separate"/>
            </w:r>
            <w:r>
              <w:rPr>
                <w:noProof/>
                <w:webHidden/>
              </w:rPr>
              <w:t>5</w:t>
            </w:r>
            <w:r>
              <w:rPr>
                <w:noProof/>
                <w:webHidden/>
              </w:rPr>
              <w:fldChar w:fldCharType="end"/>
            </w:r>
          </w:hyperlink>
        </w:p>
        <w:p w14:paraId="455545CC" w14:textId="407F695B" w:rsidR="00EC7066" w:rsidRDefault="00EC7066">
          <w:pPr>
            <w:pStyle w:val="TOC1"/>
            <w:tabs>
              <w:tab w:val="right" w:leader="dot" w:pos="8630"/>
            </w:tabs>
            <w:rPr>
              <w:rFonts w:eastAsiaTheme="minorEastAsia"/>
              <w:noProof/>
              <w:color w:val="auto"/>
              <w:lang w:val="en-GB" w:eastAsia="en-GB"/>
            </w:rPr>
          </w:pPr>
          <w:hyperlink w:anchor="_Toc8848996" w:history="1">
            <w:r w:rsidRPr="00527937">
              <w:rPr>
                <w:rStyle w:val="Hyperlink"/>
                <w:rFonts w:eastAsia="Times New Roman"/>
                <w:noProof/>
                <w:lang w:val="en-GB" w:eastAsia="en-GB"/>
              </w:rPr>
              <w:t>Use case texts</w:t>
            </w:r>
            <w:r>
              <w:rPr>
                <w:noProof/>
                <w:webHidden/>
              </w:rPr>
              <w:tab/>
            </w:r>
            <w:r>
              <w:rPr>
                <w:noProof/>
                <w:webHidden/>
              </w:rPr>
              <w:fldChar w:fldCharType="begin"/>
            </w:r>
            <w:r>
              <w:rPr>
                <w:noProof/>
                <w:webHidden/>
              </w:rPr>
              <w:instrText xml:space="preserve"> PAGEREF _Toc8848996 \h </w:instrText>
            </w:r>
            <w:r>
              <w:rPr>
                <w:noProof/>
                <w:webHidden/>
              </w:rPr>
            </w:r>
            <w:r>
              <w:rPr>
                <w:noProof/>
                <w:webHidden/>
              </w:rPr>
              <w:fldChar w:fldCharType="separate"/>
            </w:r>
            <w:r>
              <w:rPr>
                <w:noProof/>
                <w:webHidden/>
              </w:rPr>
              <w:t>7</w:t>
            </w:r>
            <w:r>
              <w:rPr>
                <w:noProof/>
                <w:webHidden/>
              </w:rPr>
              <w:fldChar w:fldCharType="end"/>
            </w:r>
          </w:hyperlink>
        </w:p>
        <w:p w14:paraId="736385A3" w14:textId="07246FEF" w:rsidR="00EC7066" w:rsidRDefault="00EC7066">
          <w:pPr>
            <w:pStyle w:val="TOC1"/>
            <w:tabs>
              <w:tab w:val="right" w:leader="dot" w:pos="8630"/>
            </w:tabs>
            <w:rPr>
              <w:rFonts w:eastAsiaTheme="minorEastAsia"/>
              <w:noProof/>
              <w:color w:val="auto"/>
              <w:lang w:val="en-GB" w:eastAsia="en-GB"/>
            </w:rPr>
          </w:pPr>
          <w:hyperlink w:anchor="_Toc8848997" w:history="1">
            <w:r w:rsidRPr="00527937">
              <w:rPr>
                <w:rStyle w:val="Hyperlink"/>
                <w:noProof/>
              </w:rPr>
              <w:t>User interface</w:t>
            </w:r>
            <w:r>
              <w:rPr>
                <w:noProof/>
                <w:webHidden/>
              </w:rPr>
              <w:tab/>
            </w:r>
            <w:r>
              <w:rPr>
                <w:noProof/>
                <w:webHidden/>
              </w:rPr>
              <w:fldChar w:fldCharType="begin"/>
            </w:r>
            <w:r>
              <w:rPr>
                <w:noProof/>
                <w:webHidden/>
              </w:rPr>
              <w:instrText xml:space="preserve"> PAGEREF _Toc8848997 \h </w:instrText>
            </w:r>
            <w:r>
              <w:rPr>
                <w:noProof/>
                <w:webHidden/>
              </w:rPr>
            </w:r>
            <w:r>
              <w:rPr>
                <w:noProof/>
                <w:webHidden/>
              </w:rPr>
              <w:fldChar w:fldCharType="separate"/>
            </w:r>
            <w:r>
              <w:rPr>
                <w:noProof/>
                <w:webHidden/>
              </w:rPr>
              <w:t>13</w:t>
            </w:r>
            <w:r>
              <w:rPr>
                <w:noProof/>
                <w:webHidden/>
              </w:rPr>
              <w:fldChar w:fldCharType="end"/>
            </w:r>
          </w:hyperlink>
        </w:p>
        <w:p w14:paraId="4C0AB8F2" w14:textId="050B8E6F" w:rsidR="00EC7066" w:rsidRDefault="00EC7066">
          <w:pPr>
            <w:pStyle w:val="TOC3"/>
            <w:tabs>
              <w:tab w:val="right" w:leader="dot" w:pos="8630"/>
            </w:tabs>
            <w:rPr>
              <w:rFonts w:eastAsiaTheme="minorEastAsia"/>
              <w:noProof/>
              <w:color w:val="auto"/>
              <w:lang w:val="en-GB" w:eastAsia="en-GB"/>
            </w:rPr>
          </w:pPr>
          <w:hyperlink w:anchor="_Toc8848998" w:history="1">
            <w:r w:rsidRPr="00527937">
              <w:rPr>
                <w:rStyle w:val="Hyperlink"/>
                <w:noProof/>
              </w:rPr>
              <w:t>Design plan</w:t>
            </w:r>
            <w:r>
              <w:rPr>
                <w:noProof/>
                <w:webHidden/>
              </w:rPr>
              <w:tab/>
            </w:r>
            <w:r>
              <w:rPr>
                <w:noProof/>
                <w:webHidden/>
              </w:rPr>
              <w:fldChar w:fldCharType="begin"/>
            </w:r>
            <w:r>
              <w:rPr>
                <w:noProof/>
                <w:webHidden/>
              </w:rPr>
              <w:instrText xml:space="preserve"> PAGEREF _Toc8848998 \h </w:instrText>
            </w:r>
            <w:r>
              <w:rPr>
                <w:noProof/>
                <w:webHidden/>
              </w:rPr>
            </w:r>
            <w:r>
              <w:rPr>
                <w:noProof/>
                <w:webHidden/>
              </w:rPr>
              <w:fldChar w:fldCharType="separate"/>
            </w:r>
            <w:r>
              <w:rPr>
                <w:noProof/>
                <w:webHidden/>
              </w:rPr>
              <w:t>13</w:t>
            </w:r>
            <w:r>
              <w:rPr>
                <w:noProof/>
                <w:webHidden/>
              </w:rPr>
              <w:fldChar w:fldCharType="end"/>
            </w:r>
          </w:hyperlink>
        </w:p>
        <w:p w14:paraId="52660A22" w14:textId="7433E29D" w:rsidR="00EC7066" w:rsidRDefault="00EC7066">
          <w:pPr>
            <w:pStyle w:val="TOC1"/>
            <w:tabs>
              <w:tab w:val="right" w:leader="dot" w:pos="8630"/>
            </w:tabs>
            <w:rPr>
              <w:rFonts w:eastAsiaTheme="minorEastAsia"/>
              <w:noProof/>
              <w:color w:val="auto"/>
              <w:lang w:val="en-GB" w:eastAsia="en-GB"/>
            </w:rPr>
          </w:pPr>
          <w:hyperlink w:anchor="_Toc8848999" w:history="1">
            <w:r w:rsidRPr="00527937">
              <w:rPr>
                <w:rStyle w:val="Hyperlink"/>
                <w:noProof/>
              </w:rPr>
              <w:t>Tools and communication means</w:t>
            </w:r>
            <w:r>
              <w:rPr>
                <w:noProof/>
                <w:webHidden/>
              </w:rPr>
              <w:tab/>
            </w:r>
            <w:r>
              <w:rPr>
                <w:noProof/>
                <w:webHidden/>
              </w:rPr>
              <w:fldChar w:fldCharType="begin"/>
            </w:r>
            <w:r>
              <w:rPr>
                <w:noProof/>
                <w:webHidden/>
              </w:rPr>
              <w:instrText xml:space="preserve"> PAGEREF _Toc8848999 \h </w:instrText>
            </w:r>
            <w:r>
              <w:rPr>
                <w:noProof/>
                <w:webHidden/>
              </w:rPr>
            </w:r>
            <w:r>
              <w:rPr>
                <w:noProof/>
                <w:webHidden/>
              </w:rPr>
              <w:fldChar w:fldCharType="separate"/>
            </w:r>
            <w:r>
              <w:rPr>
                <w:noProof/>
                <w:webHidden/>
              </w:rPr>
              <w:t>14</w:t>
            </w:r>
            <w:r>
              <w:rPr>
                <w:noProof/>
                <w:webHidden/>
              </w:rPr>
              <w:fldChar w:fldCharType="end"/>
            </w:r>
          </w:hyperlink>
        </w:p>
        <w:p w14:paraId="137E7F94" w14:textId="23D0CC3A" w:rsidR="00EB2D1E" w:rsidRPr="00966C6D" w:rsidRDefault="00EB2D1E" w:rsidP="00515154">
          <w:pPr>
            <w:jc w:val="both"/>
          </w:pPr>
          <w:r w:rsidRPr="00966C6D">
            <w:rPr>
              <w:b/>
              <w:bCs/>
              <w:noProof/>
            </w:rPr>
            <w:fldChar w:fldCharType="end"/>
          </w:r>
        </w:p>
      </w:sdtContent>
    </w:sdt>
    <w:p w14:paraId="5E24EB43" w14:textId="47AF31C7" w:rsidR="00EB2D1E" w:rsidRPr="00966C6D" w:rsidRDefault="00EB2D1E" w:rsidP="00515154">
      <w:pPr>
        <w:jc w:val="both"/>
      </w:pPr>
    </w:p>
    <w:p w14:paraId="2715851F" w14:textId="77777777" w:rsidR="00EB2D1E" w:rsidRPr="00966C6D" w:rsidRDefault="00EB2D1E" w:rsidP="00515154">
      <w:pPr>
        <w:jc w:val="both"/>
      </w:pPr>
      <w:r w:rsidRPr="00966C6D">
        <w:br w:type="page"/>
      </w:r>
    </w:p>
    <w:p w14:paraId="5ED07C67" w14:textId="44314A41" w:rsidR="00E75A6F" w:rsidRPr="00966C6D" w:rsidRDefault="00E75A6F" w:rsidP="00C0316B">
      <w:pPr>
        <w:pStyle w:val="Heading1"/>
        <w:rPr>
          <w:rFonts w:asciiTheme="minorHAnsi" w:hAnsiTheme="minorHAnsi"/>
        </w:rPr>
      </w:pPr>
      <w:bookmarkStart w:id="7" w:name="_Toc8848991"/>
      <w:r w:rsidRPr="00966C6D">
        <w:rPr>
          <w:rFonts w:asciiTheme="minorHAnsi" w:hAnsiTheme="minorHAnsi"/>
        </w:rPr>
        <w:lastRenderedPageBreak/>
        <w:t>Team roles and responsibilities</w:t>
      </w:r>
      <w:bookmarkEnd w:id="7"/>
      <w:r w:rsidRPr="00966C6D">
        <w:rPr>
          <w:rFonts w:asciiTheme="minorHAnsi" w:hAnsiTheme="minorHAnsi"/>
        </w:rPr>
        <w:t xml:space="preserve"> </w:t>
      </w:r>
    </w:p>
    <w:p w14:paraId="7A97EAC4" w14:textId="2ED5F83E" w:rsidR="00E75A6F" w:rsidRPr="00966C6D" w:rsidRDefault="00E75A6F" w:rsidP="00E75A6F">
      <w:pPr>
        <w:jc w:val="both"/>
        <w:rPr>
          <w:color w:val="auto"/>
        </w:rPr>
      </w:pPr>
      <w:r w:rsidRPr="00966C6D">
        <w:rPr>
          <w:color w:val="auto"/>
        </w:rPr>
        <w:t xml:space="preserve">Using our Belbin self-prediction test and our individual concept maps, we can decide to allocate each task based of our strengths and weaknesses as well as selected jobs we felt most comfortable with. </w:t>
      </w:r>
    </w:p>
    <w:p w14:paraId="1AF004EF" w14:textId="42CC2C8E" w:rsidR="00E75A6F" w:rsidRPr="00966C6D" w:rsidRDefault="00E75A6F" w:rsidP="00C0316B">
      <w:pPr>
        <w:jc w:val="both"/>
      </w:pPr>
      <w:r w:rsidRPr="00966C6D">
        <w:rPr>
          <w:color w:val="auto"/>
        </w:rPr>
        <w:t xml:space="preserve">Separating all the tasks into 3 main milestones we chose our own tasks to complete making this more comforting. We decided to do this method as it made completing tasks quicker </w:t>
      </w:r>
    </w:p>
    <w:p w14:paraId="7302E0D7" w14:textId="2D51171A" w:rsidR="00E75A6F" w:rsidRPr="00966C6D" w:rsidRDefault="00E75A6F" w:rsidP="00E75A6F">
      <w:r w:rsidRPr="00966C6D">
        <w:t>Milestone 1 – Task allocation</w:t>
      </w:r>
    </w:p>
    <w:tbl>
      <w:tblPr>
        <w:tblStyle w:val="TableGrid"/>
        <w:tblW w:w="0" w:type="auto"/>
        <w:tblLook w:val="04A0" w:firstRow="1" w:lastRow="0" w:firstColumn="1" w:lastColumn="0" w:noHBand="0" w:noVBand="1"/>
      </w:tblPr>
      <w:tblGrid>
        <w:gridCol w:w="2856"/>
        <w:gridCol w:w="1024"/>
        <w:gridCol w:w="4750"/>
      </w:tblGrid>
      <w:tr w:rsidR="00E75A6F" w:rsidRPr="00966C6D" w14:paraId="79455D41" w14:textId="77777777" w:rsidTr="00E75A6F">
        <w:tc>
          <w:tcPr>
            <w:tcW w:w="2994" w:type="dxa"/>
          </w:tcPr>
          <w:p w14:paraId="5078910A" w14:textId="77777777" w:rsidR="00E75A6F" w:rsidRPr="00966C6D" w:rsidRDefault="00E75A6F" w:rsidP="00E75A6F">
            <w:pPr>
              <w:tabs>
                <w:tab w:val="center" w:pos="1389"/>
              </w:tabs>
              <w:jc w:val="center"/>
            </w:pPr>
            <w:r w:rsidRPr="00966C6D">
              <w:t>Task</w:t>
            </w:r>
          </w:p>
        </w:tc>
        <w:tc>
          <w:tcPr>
            <w:tcW w:w="992" w:type="dxa"/>
          </w:tcPr>
          <w:p w14:paraId="3C610D11" w14:textId="77777777" w:rsidR="00E75A6F" w:rsidRPr="00966C6D" w:rsidRDefault="00E75A6F" w:rsidP="00E75A6F">
            <w:pPr>
              <w:jc w:val="center"/>
            </w:pPr>
            <w:r w:rsidRPr="00966C6D">
              <w:t>Member</w:t>
            </w:r>
          </w:p>
        </w:tc>
        <w:tc>
          <w:tcPr>
            <w:tcW w:w="5030" w:type="dxa"/>
          </w:tcPr>
          <w:p w14:paraId="723F163F" w14:textId="77777777" w:rsidR="00E75A6F" w:rsidRPr="00966C6D" w:rsidRDefault="00E75A6F" w:rsidP="00E75A6F">
            <w:pPr>
              <w:jc w:val="center"/>
            </w:pPr>
            <w:r w:rsidRPr="00966C6D">
              <w:t>Justification</w:t>
            </w:r>
          </w:p>
        </w:tc>
      </w:tr>
      <w:tr w:rsidR="00E75A6F" w:rsidRPr="00966C6D" w14:paraId="7023A19E" w14:textId="77777777" w:rsidTr="00E75A6F">
        <w:tc>
          <w:tcPr>
            <w:tcW w:w="2994" w:type="dxa"/>
          </w:tcPr>
          <w:p w14:paraId="751775E1" w14:textId="77777777" w:rsidR="00E75A6F" w:rsidRPr="00966C6D" w:rsidRDefault="00E75A6F" w:rsidP="00E75A6F">
            <w:r w:rsidRPr="00966C6D">
              <w:t>Focus questions</w:t>
            </w:r>
          </w:p>
        </w:tc>
        <w:tc>
          <w:tcPr>
            <w:tcW w:w="992" w:type="dxa"/>
          </w:tcPr>
          <w:p w14:paraId="20122EE7" w14:textId="77777777" w:rsidR="00E75A6F" w:rsidRPr="00966C6D" w:rsidRDefault="00E75A6F" w:rsidP="00E75A6F">
            <w:r w:rsidRPr="00966C6D">
              <w:t>Team</w:t>
            </w:r>
          </w:p>
        </w:tc>
        <w:tc>
          <w:tcPr>
            <w:tcW w:w="5030" w:type="dxa"/>
          </w:tcPr>
          <w:p w14:paraId="749E18A0" w14:textId="77777777" w:rsidR="00E75A6F" w:rsidRPr="00966C6D" w:rsidRDefault="00E75A6F" w:rsidP="00E75A6F"/>
        </w:tc>
      </w:tr>
      <w:tr w:rsidR="00E75A6F" w:rsidRPr="00966C6D" w14:paraId="06E37FE2" w14:textId="77777777" w:rsidTr="00E75A6F">
        <w:tc>
          <w:tcPr>
            <w:tcW w:w="2994" w:type="dxa"/>
          </w:tcPr>
          <w:p w14:paraId="21FC0F08" w14:textId="77777777" w:rsidR="00E75A6F" w:rsidRPr="00966C6D" w:rsidRDefault="00E75A6F" w:rsidP="00E75A6F">
            <w:r w:rsidRPr="00966C6D">
              <w:t>Gant Chart</w:t>
            </w:r>
          </w:p>
        </w:tc>
        <w:tc>
          <w:tcPr>
            <w:tcW w:w="992" w:type="dxa"/>
          </w:tcPr>
          <w:p w14:paraId="5DD95748" w14:textId="77777777" w:rsidR="00E75A6F" w:rsidRPr="00966C6D" w:rsidRDefault="00E75A6F" w:rsidP="00E75A6F">
            <w:r w:rsidRPr="00966C6D">
              <w:t>Gisylia</w:t>
            </w:r>
          </w:p>
        </w:tc>
        <w:tc>
          <w:tcPr>
            <w:tcW w:w="5030" w:type="dxa"/>
          </w:tcPr>
          <w:p w14:paraId="75F659E4" w14:textId="77777777" w:rsidR="00E75A6F" w:rsidRPr="00966C6D" w:rsidRDefault="00E75A6F" w:rsidP="00E75A6F">
            <w:r w:rsidRPr="00966C6D">
              <w:t>Good organisational skills.</w:t>
            </w:r>
          </w:p>
        </w:tc>
      </w:tr>
      <w:tr w:rsidR="00E75A6F" w:rsidRPr="00966C6D" w14:paraId="039DAEB3" w14:textId="77777777" w:rsidTr="00E75A6F">
        <w:tc>
          <w:tcPr>
            <w:tcW w:w="2994" w:type="dxa"/>
          </w:tcPr>
          <w:p w14:paraId="60ADC4E9" w14:textId="77777777" w:rsidR="00E75A6F" w:rsidRPr="00966C6D" w:rsidRDefault="00E75A6F" w:rsidP="00E75A6F">
            <w:r w:rsidRPr="00966C6D">
              <w:t>Risk Analysis</w:t>
            </w:r>
          </w:p>
        </w:tc>
        <w:tc>
          <w:tcPr>
            <w:tcW w:w="992" w:type="dxa"/>
          </w:tcPr>
          <w:p w14:paraId="05680740" w14:textId="77777777" w:rsidR="00E75A6F" w:rsidRPr="00966C6D" w:rsidRDefault="00E75A6F" w:rsidP="00E75A6F">
            <w:r w:rsidRPr="00966C6D">
              <w:t>Team</w:t>
            </w:r>
          </w:p>
        </w:tc>
        <w:tc>
          <w:tcPr>
            <w:tcW w:w="5030" w:type="dxa"/>
          </w:tcPr>
          <w:p w14:paraId="02EAC53F" w14:textId="77777777" w:rsidR="00E75A6F" w:rsidRPr="00966C6D" w:rsidRDefault="00E75A6F" w:rsidP="00E75A6F"/>
        </w:tc>
      </w:tr>
      <w:tr w:rsidR="00E75A6F" w:rsidRPr="00966C6D" w14:paraId="7CEA0606" w14:textId="77777777" w:rsidTr="00E75A6F">
        <w:tc>
          <w:tcPr>
            <w:tcW w:w="2994" w:type="dxa"/>
          </w:tcPr>
          <w:p w14:paraId="5343ADF8" w14:textId="77777777" w:rsidR="00E75A6F" w:rsidRPr="00966C6D" w:rsidRDefault="00E75A6F" w:rsidP="00E75A6F">
            <w:r w:rsidRPr="00966C6D">
              <w:t>Work Breakdown Structure (WBS)</w:t>
            </w:r>
          </w:p>
        </w:tc>
        <w:tc>
          <w:tcPr>
            <w:tcW w:w="992" w:type="dxa"/>
          </w:tcPr>
          <w:p w14:paraId="6675E29E" w14:textId="77777777" w:rsidR="00E75A6F" w:rsidRPr="00966C6D" w:rsidRDefault="00E75A6F" w:rsidP="00E75A6F">
            <w:r w:rsidRPr="00966C6D">
              <w:t>Team</w:t>
            </w:r>
          </w:p>
        </w:tc>
        <w:tc>
          <w:tcPr>
            <w:tcW w:w="5030" w:type="dxa"/>
          </w:tcPr>
          <w:p w14:paraId="5383A8A8" w14:textId="77777777" w:rsidR="00E75A6F" w:rsidRPr="00966C6D" w:rsidRDefault="00E75A6F" w:rsidP="00E75A6F"/>
        </w:tc>
      </w:tr>
      <w:tr w:rsidR="00E75A6F" w:rsidRPr="00966C6D" w14:paraId="6CA2E636" w14:textId="77777777" w:rsidTr="00E75A6F">
        <w:tc>
          <w:tcPr>
            <w:tcW w:w="2994" w:type="dxa"/>
          </w:tcPr>
          <w:p w14:paraId="38F621F2" w14:textId="77777777" w:rsidR="00E75A6F" w:rsidRPr="00966C6D" w:rsidRDefault="00E75A6F" w:rsidP="00E75A6F">
            <w:r w:rsidRPr="00966C6D">
              <w:t>Access levels</w:t>
            </w:r>
          </w:p>
        </w:tc>
        <w:tc>
          <w:tcPr>
            <w:tcW w:w="992" w:type="dxa"/>
          </w:tcPr>
          <w:p w14:paraId="55810DDD" w14:textId="77777777" w:rsidR="00E75A6F" w:rsidRPr="00966C6D" w:rsidRDefault="00E75A6F" w:rsidP="00E75A6F">
            <w:r w:rsidRPr="00966C6D">
              <w:t>Team</w:t>
            </w:r>
          </w:p>
        </w:tc>
        <w:tc>
          <w:tcPr>
            <w:tcW w:w="5030" w:type="dxa"/>
          </w:tcPr>
          <w:p w14:paraId="52FDC607" w14:textId="77777777" w:rsidR="00E75A6F" w:rsidRPr="00966C6D" w:rsidRDefault="00E75A6F" w:rsidP="00E75A6F">
            <w:r w:rsidRPr="00966C6D">
              <w:t>Multiple perspectives on the project. Allowed everyone to fully understand the project.</w:t>
            </w:r>
          </w:p>
        </w:tc>
      </w:tr>
      <w:tr w:rsidR="00E75A6F" w:rsidRPr="00966C6D" w14:paraId="6B7F5A86" w14:textId="77777777" w:rsidTr="00E75A6F">
        <w:tc>
          <w:tcPr>
            <w:tcW w:w="2994" w:type="dxa"/>
          </w:tcPr>
          <w:p w14:paraId="4066A67F" w14:textId="77777777" w:rsidR="00E75A6F" w:rsidRPr="00966C6D" w:rsidRDefault="00E75A6F" w:rsidP="00E75A6F">
            <w:r w:rsidRPr="00966C6D">
              <w:t>Project Concept Map</w:t>
            </w:r>
          </w:p>
        </w:tc>
        <w:tc>
          <w:tcPr>
            <w:tcW w:w="992" w:type="dxa"/>
          </w:tcPr>
          <w:p w14:paraId="3D0E19CC" w14:textId="77777777" w:rsidR="00E75A6F" w:rsidRPr="00966C6D" w:rsidRDefault="00E75A6F" w:rsidP="00E75A6F">
            <w:r w:rsidRPr="00966C6D">
              <w:t>Andre, Antons</w:t>
            </w:r>
          </w:p>
        </w:tc>
        <w:tc>
          <w:tcPr>
            <w:tcW w:w="5030" w:type="dxa"/>
          </w:tcPr>
          <w:p w14:paraId="610081C5" w14:textId="77777777" w:rsidR="00E75A6F" w:rsidRPr="00966C6D" w:rsidRDefault="00E75A6F" w:rsidP="00E75A6F">
            <w:r w:rsidRPr="00966C6D">
              <w:t xml:space="preserve">Everyone else was busy. </w:t>
            </w:r>
          </w:p>
        </w:tc>
      </w:tr>
      <w:tr w:rsidR="00E75A6F" w:rsidRPr="00966C6D" w14:paraId="7E14AA16" w14:textId="77777777" w:rsidTr="00E75A6F">
        <w:tc>
          <w:tcPr>
            <w:tcW w:w="2994" w:type="dxa"/>
          </w:tcPr>
          <w:p w14:paraId="0FC0BF78" w14:textId="77777777" w:rsidR="00E75A6F" w:rsidRPr="00966C6D" w:rsidRDefault="00E75A6F" w:rsidP="00E75A6F">
            <w:r w:rsidRPr="00966C6D">
              <w:t>Team Concept Map</w:t>
            </w:r>
          </w:p>
        </w:tc>
        <w:tc>
          <w:tcPr>
            <w:tcW w:w="992" w:type="dxa"/>
          </w:tcPr>
          <w:p w14:paraId="707E0A93" w14:textId="77777777" w:rsidR="00E75A6F" w:rsidRPr="00966C6D" w:rsidRDefault="00E75A6F" w:rsidP="00E75A6F">
            <w:r w:rsidRPr="00966C6D">
              <w:t>Antons</w:t>
            </w:r>
          </w:p>
        </w:tc>
        <w:tc>
          <w:tcPr>
            <w:tcW w:w="5030" w:type="dxa"/>
          </w:tcPr>
          <w:p w14:paraId="2E689B25" w14:textId="77777777" w:rsidR="00E75A6F" w:rsidRPr="00966C6D" w:rsidRDefault="00E75A6F" w:rsidP="00E75A6F">
            <w:r w:rsidRPr="00966C6D">
              <w:t>Antons had the most experience with concept maps.</w:t>
            </w:r>
          </w:p>
        </w:tc>
      </w:tr>
    </w:tbl>
    <w:p w14:paraId="79CE116A" w14:textId="77777777" w:rsidR="00E75A6F" w:rsidRPr="00966C6D" w:rsidRDefault="00E75A6F" w:rsidP="00E75A6F"/>
    <w:p w14:paraId="717F006C" w14:textId="77777777" w:rsidR="00E75A6F" w:rsidRPr="00966C6D" w:rsidRDefault="00E75A6F" w:rsidP="00E75A6F">
      <w:r w:rsidRPr="00966C6D">
        <w:t>Milestone 2</w:t>
      </w:r>
    </w:p>
    <w:tbl>
      <w:tblPr>
        <w:tblStyle w:val="TableGrid"/>
        <w:tblW w:w="0" w:type="auto"/>
        <w:tblLook w:val="04A0" w:firstRow="1" w:lastRow="0" w:firstColumn="1" w:lastColumn="0" w:noHBand="0" w:noVBand="1"/>
      </w:tblPr>
      <w:tblGrid>
        <w:gridCol w:w="2881"/>
        <w:gridCol w:w="1490"/>
        <w:gridCol w:w="4259"/>
      </w:tblGrid>
      <w:tr w:rsidR="00E75A6F" w:rsidRPr="00966C6D" w14:paraId="73897719" w14:textId="77777777" w:rsidTr="00E75A6F">
        <w:tc>
          <w:tcPr>
            <w:tcW w:w="3005" w:type="dxa"/>
          </w:tcPr>
          <w:p w14:paraId="3040253F" w14:textId="77777777" w:rsidR="00E75A6F" w:rsidRPr="00966C6D" w:rsidRDefault="00E75A6F" w:rsidP="00E75A6F">
            <w:pPr>
              <w:jc w:val="center"/>
            </w:pPr>
            <w:r w:rsidRPr="00966C6D">
              <w:t>Task</w:t>
            </w:r>
          </w:p>
        </w:tc>
        <w:tc>
          <w:tcPr>
            <w:tcW w:w="1526" w:type="dxa"/>
          </w:tcPr>
          <w:p w14:paraId="27E1BF06" w14:textId="77777777" w:rsidR="00E75A6F" w:rsidRPr="00966C6D" w:rsidRDefault="00E75A6F" w:rsidP="00E75A6F">
            <w:pPr>
              <w:jc w:val="center"/>
            </w:pPr>
            <w:r w:rsidRPr="00966C6D">
              <w:t>Member</w:t>
            </w:r>
          </w:p>
        </w:tc>
        <w:tc>
          <w:tcPr>
            <w:tcW w:w="4485" w:type="dxa"/>
          </w:tcPr>
          <w:p w14:paraId="1A6A1A8E" w14:textId="77777777" w:rsidR="00E75A6F" w:rsidRPr="00966C6D" w:rsidRDefault="00E75A6F" w:rsidP="00E75A6F">
            <w:pPr>
              <w:jc w:val="center"/>
            </w:pPr>
            <w:r w:rsidRPr="00966C6D">
              <w:t>Justification</w:t>
            </w:r>
          </w:p>
        </w:tc>
      </w:tr>
      <w:tr w:rsidR="00E75A6F" w:rsidRPr="00966C6D" w14:paraId="609B6413" w14:textId="77777777" w:rsidTr="00E75A6F">
        <w:tc>
          <w:tcPr>
            <w:tcW w:w="3005" w:type="dxa"/>
          </w:tcPr>
          <w:p w14:paraId="7BAAFF27" w14:textId="77777777" w:rsidR="00E75A6F" w:rsidRPr="00966C6D" w:rsidRDefault="00E75A6F" w:rsidP="00E75A6F">
            <w:r w:rsidRPr="00966C6D">
              <w:t>Use case and use case texts</w:t>
            </w:r>
          </w:p>
        </w:tc>
        <w:tc>
          <w:tcPr>
            <w:tcW w:w="1526" w:type="dxa"/>
          </w:tcPr>
          <w:p w14:paraId="6A0B6BC8" w14:textId="77777777" w:rsidR="00E75A6F" w:rsidRPr="00966C6D" w:rsidRDefault="00E75A6F" w:rsidP="00E75A6F">
            <w:r w:rsidRPr="00966C6D">
              <w:t>Andre</w:t>
            </w:r>
          </w:p>
        </w:tc>
        <w:tc>
          <w:tcPr>
            <w:tcW w:w="4485" w:type="dxa"/>
          </w:tcPr>
          <w:p w14:paraId="5332D828" w14:textId="77777777" w:rsidR="00E75A6F" w:rsidRPr="00966C6D" w:rsidRDefault="00E75A6F" w:rsidP="00E75A6F">
            <w:r w:rsidRPr="00966C6D">
              <w:t>Equally distributed tasks based on preferences</w:t>
            </w:r>
          </w:p>
        </w:tc>
      </w:tr>
      <w:tr w:rsidR="00E75A6F" w:rsidRPr="00966C6D" w14:paraId="6F146760" w14:textId="77777777" w:rsidTr="00E75A6F">
        <w:tc>
          <w:tcPr>
            <w:tcW w:w="3005" w:type="dxa"/>
          </w:tcPr>
          <w:p w14:paraId="445B1C2C" w14:textId="77777777" w:rsidR="00E75A6F" w:rsidRPr="00966C6D" w:rsidRDefault="00E75A6F" w:rsidP="00E75A6F">
            <w:r w:rsidRPr="00966C6D">
              <w:t>Domain model</w:t>
            </w:r>
          </w:p>
        </w:tc>
        <w:tc>
          <w:tcPr>
            <w:tcW w:w="1526" w:type="dxa"/>
          </w:tcPr>
          <w:p w14:paraId="765493B5" w14:textId="77777777" w:rsidR="00E75A6F" w:rsidRPr="00966C6D" w:rsidRDefault="00E75A6F" w:rsidP="00E75A6F">
            <w:r w:rsidRPr="00966C6D">
              <w:t>Antons</w:t>
            </w:r>
          </w:p>
        </w:tc>
        <w:tc>
          <w:tcPr>
            <w:tcW w:w="4485" w:type="dxa"/>
          </w:tcPr>
          <w:p w14:paraId="25B36AC9" w14:textId="77777777" w:rsidR="00E75A6F" w:rsidRPr="00966C6D" w:rsidRDefault="00E75A6F" w:rsidP="00E75A6F"/>
        </w:tc>
      </w:tr>
      <w:tr w:rsidR="00E75A6F" w:rsidRPr="00966C6D" w14:paraId="18301806" w14:textId="77777777" w:rsidTr="00E75A6F">
        <w:tc>
          <w:tcPr>
            <w:tcW w:w="3005" w:type="dxa"/>
          </w:tcPr>
          <w:p w14:paraId="7CCEBD37" w14:textId="77777777" w:rsidR="00E75A6F" w:rsidRPr="00966C6D" w:rsidRDefault="00E75A6F" w:rsidP="00E75A6F">
            <w:r w:rsidRPr="00966C6D">
              <w:t>Robustness diagram</w:t>
            </w:r>
          </w:p>
        </w:tc>
        <w:tc>
          <w:tcPr>
            <w:tcW w:w="1526" w:type="dxa"/>
          </w:tcPr>
          <w:p w14:paraId="223DE430" w14:textId="77777777" w:rsidR="00E75A6F" w:rsidRPr="00966C6D" w:rsidRDefault="00E75A6F" w:rsidP="00E75A6F">
            <w:r w:rsidRPr="00966C6D">
              <w:t>Kevin</w:t>
            </w:r>
          </w:p>
        </w:tc>
        <w:tc>
          <w:tcPr>
            <w:tcW w:w="4485" w:type="dxa"/>
          </w:tcPr>
          <w:p w14:paraId="3B67CCFF" w14:textId="77777777" w:rsidR="00E75A6F" w:rsidRPr="00966C6D" w:rsidRDefault="00E75A6F" w:rsidP="00E75A6F"/>
        </w:tc>
      </w:tr>
      <w:tr w:rsidR="00E75A6F" w:rsidRPr="00966C6D" w14:paraId="6C480890" w14:textId="77777777" w:rsidTr="00E75A6F">
        <w:tc>
          <w:tcPr>
            <w:tcW w:w="3005" w:type="dxa"/>
          </w:tcPr>
          <w:p w14:paraId="0816594D" w14:textId="77777777" w:rsidR="00E75A6F" w:rsidRPr="00966C6D" w:rsidRDefault="00E75A6F" w:rsidP="00E75A6F">
            <w:r w:rsidRPr="00966C6D">
              <w:t>Sequence diagram</w:t>
            </w:r>
          </w:p>
        </w:tc>
        <w:tc>
          <w:tcPr>
            <w:tcW w:w="1526" w:type="dxa"/>
          </w:tcPr>
          <w:p w14:paraId="5C6C9E83" w14:textId="77777777" w:rsidR="00E75A6F" w:rsidRPr="00966C6D" w:rsidRDefault="00E75A6F" w:rsidP="00E75A6F">
            <w:r w:rsidRPr="00966C6D">
              <w:t>Gisylia</w:t>
            </w:r>
          </w:p>
        </w:tc>
        <w:tc>
          <w:tcPr>
            <w:tcW w:w="4485" w:type="dxa"/>
          </w:tcPr>
          <w:p w14:paraId="4E09E2A1" w14:textId="77777777" w:rsidR="00E75A6F" w:rsidRPr="00966C6D" w:rsidRDefault="00E75A6F" w:rsidP="00E75A6F"/>
        </w:tc>
      </w:tr>
      <w:tr w:rsidR="00E75A6F" w:rsidRPr="00966C6D" w14:paraId="797D083B" w14:textId="77777777" w:rsidTr="00E75A6F">
        <w:tc>
          <w:tcPr>
            <w:tcW w:w="3005" w:type="dxa"/>
          </w:tcPr>
          <w:p w14:paraId="227D607E" w14:textId="77777777" w:rsidR="00E75A6F" w:rsidRPr="00966C6D" w:rsidRDefault="00E75A6F" w:rsidP="00E75A6F">
            <w:r w:rsidRPr="00966C6D">
              <w:t>Class diagram</w:t>
            </w:r>
          </w:p>
        </w:tc>
        <w:tc>
          <w:tcPr>
            <w:tcW w:w="1526" w:type="dxa"/>
          </w:tcPr>
          <w:p w14:paraId="3EEB9611" w14:textId="77777777" w:rsidR="00E75A6F" w:rsidRPr="00966C6D" w:rsidRDefault="00E75A6F" w:rsidP="00E75A6F">
            <w:r w:rsidRPr="00966C6D">
              <w:t>Antons</w:t>
            </w:r>
          </w:p>
        </w:tc>
        <w:tc>
          <w:tcPr>
            <w:tcW w:w="4485" w:type="dxa"/>
          </w:tcPr>
          <w:p w14:paraId="6EE8F146" w14:textId="77777777" w:rsidR="00E75A6F" w:rsidRPr="00966C6D" w:rsidRDefault="00E75A6F" w:rsidP="00E75A6F"/>
        </w:tc>
      </w:tr>
      <w:tr w:rsidR="00E75A6F" w:rsidRPr="00966C6D" w14:paraId="1168F93F" w14:textId="77777777" w:rsidTr="00E75A6F">
        <w:tc>
          <w:tcPr>
            <w:tcW w:w="3005" w:type="dxa"/>
          </w:tcPr>
          <w:p w14:paraId="4CB1BEBC" w14:textId="77777777" w:rsidR="00E75A6F" w:rsidRPr="00966C6D" w:rsidRDefault="00E75A6F" w:rsidP="00E75A6F">
            <w:r w:rsidRPr="00966C6D">
              <w:t>Interface design</w:t>
            </w:r>
          </w:p>
        </w:tc>
        <w:tc>
          <w:tcPr>
            <w:tcW w:w="1526" w:type="dxa"/>
          </w:tcPr>
          <w:p w14:paraId="59EF2383" w14:textId="77777777" w:rsidR="00E75A6F" w:rsidRPr="00966C6D" w:rsidRDefault="00E75A6F" w:rsidP="00E75A6F">
            <w:r w:rsidRPr="00966C6D">
              <w:t>Gisylia</w:t>
            </w:r>
          </w:p>
        </w:tc>
        <w:tc>
          <w:tcPr>
            <w:tcW w:w="4485" w:type="dxa"/>
          </w:tcPr>
          <w:p w14:paraId="46324409" w14:textId="77777777" w:rsidR="00E75A6F" w:rsidRPr="00966C6D" w:rsidRDefault="00E75A6F" w:rsidP="00E75A6F">
            <w:r w:rsidRPr="00966C6D">
              <w:t>Had to wait for everyone else’s work</w:t>
            </w:r>
          </w:p>
        </w:tc>
      </w:tr>
    </w:tbl>
    <w:p w14:paraId="2C45C766" w14:textId="77777777" w:rsidR="00E75A6F" w:rsidRPr="00966C6D" w:rsidRDefault="00E75A6F" w:rsidP="00E75A6F"/>
    <w:p w14:paraId="0BFF7039" w14:textId="77777777" w:rsidR="00E75A6F" w:rsidRPr="00966C6D" w:rsidRDefault="00E75A6F" w:rsidP="00E75A6F">
      <w:r w:rsidRPr="00966C6D">
        <w:t>Milestone 3</w:t>
      </w:r>
    </w:p>
    <w:tbl>
      <w:tblPr>
        <w:tblStyle w:val="TableGrid"/>
        <w:tblW w:w="0" w:type="auto"/>
        <w:tblLook w:val="04A0" w:firstRow="1" w:lastRow="0" w:firstColumn="1" w:lastColumn="0" w:noHBand="0" w:noVBand="1"/>
      </w:tblPr>
      <w:tblGrid>
        <w:gridCol w:w="2901"/>
        <w:gridCol w:w="1097"/>
        <w:gridCol w:w="4632"/>
      </w:tblGrid>
      <w:tr w:rsidR="00E75A6F" w:rsidRPr="00966C6D" w14:paraId="1A326C58" w14:textId="77777777" w:rsidTr="00E75A6F">
        <w:tc>
          <w:tcPr>
            <w:tcW w:w="3005" w:type="dxa"/>
          </w:tcPr>
          <w:p w14:paraId="6180EEDB" w14:textId="77777777" w:rsidR="00E75A6F" w:rsidRPr="00966C6D" w:rsidRDefault="00E75A6F" w:rsidP="00E75A6F">
            <w:pPr>
              <w:jc w:val="center"/>
            </w:pPr>
            <w:r w:rsidRPr="00966C6D">
              <w:t>Task</w:t>
            </w:r>
          </w:p>
        </w:tc>
        <w:tc>
          <w:tcPr>
            <w:tcW w:w="1101" w:type="dxa"/>
          </w:tcPr>
          <w:p w14:paraId="2A583195" w14:textId="77777777" w:rsidR="00E75A6F" w:rsidRPr="00966C6D" w:rsidRDefault="00E75A6F" w:rsidP="00E75A6F">
            <w:pPr>
              <w:jc w:val="center"/>
            </w:pPr>
            <w:r w:rsidRPr="00966C6D">
              <w:t>Member</w:t>
            </w:r>
          </w:p>
        </w:tc>
        <w:tc>
          <w:tcPr>
            <w:tcW w:w="4820" w:type="dxa"/>
          </w:tcPr>
          <w:p w14:paraId="1472FBCC" w14:textId="77777777" w:rsidR="00E75A6F" w:rsidRPr="00966C6D" w:rsidRDefault="00E75A6F" w:rsidP="00E75A6F">
            <w:pPr>
              <w:jc w:val="center"/>
            </w:pPr>
            <w:r w:rsidRPr="00966C6D">
              <w:t>Justification</w:t>
            </w:r>
          </w:p>
        </w:tc>
      </w:tr>
      <w:tr w:rsidR="00E75A6F" w:rsidRPr="00966C6D" w14:paraId="63B34C3D" w14:textId="77777777" w:rsidTr="00E75A6F">
        <w:tc>
          <w:tcPr>
            <w:tcW w:w="3005" w:type="dxa"/>
          </w:tcPr>
          <w:p w14:paraId="1B733E64" w14:textId="77777777" w:rsidR="00E75A6F" w:rsidRPr="00966C6D" w:rsidRDefault="00E75A6F" w:rsidP="00E75A6F">
            <w:r w:rsidRPr="00966C6D">
              <w:t>JSPs</w:t>
            </w:r>
          </w:p>
        </w:tc>
        <w:tc>
          <w:tcPr>
            <w:tcW w:w="1101" w:type="dxa"/>
          </w:tcPr>
          <w:p w14:paraId="2F2D54AD" w14:textId="77777777" w:rsidR="00E75A6F" w:rsidRPr="00966C6D" w:rsidRDefault="00E75A6F" w:rsidP="00E75A6F">
            <w:r w:rsidRPr="00966C6D">
              <w:t>Gisylia, Kevin</w:t>
            </w:r>
          </w:p>
        </w:tc>
        <w:tc>
          <w:tcPr>
            <w:tcW w:w="4820" w:type="dxa"/>
            <w:vMerge w:val="restart"/>
          </w:tcPr>
          <w:p w14:paraId="79163C39" w14:textId="77777777" w:rsidR="00E75A6F" w:rsidRPr="00966C6D" w:rsidRDefault="00E75A6F" w:rsidP="00E75A6F">
            <w:r w:rsidRPr="00966C6D">
              <w:t xml:space="preserve">we had decided that we would take tasks based on how comfortable we felt in each area. </w:t>
            </w:r>
          </w:p>
          <w:p w14:paraId="65114C91" w14:textId="77777777" w:rsidR="00E75A6F" w:rsidRPr="00966C6D" w:rsidRDefault="00E75A6F" w:rsidP="00E75A6F"/>
        </w:tc>
      </w:tr>
      <w:tr w:rsidR="00E75A6F" w:rsidRPr="00966C6D" w14:paraId="651E2CDC" w14:textId="77777777" w:rsidTr="00E75A6F">
        <w:tc>
          <w:tcPr>
            <w:tcW w:w="3005" w:type="dxa"/>
          </w:tcPr>
          <w:p w14:paraId="708099C6" w14:textId="77777777" w:rsidR="00E75A6F" w:rsidRPr="00966C6D" w:rsidRDefault="00E75A6F" w:rsidP="00E75A6F">
            <w:r w:rsidRPr="00966C6D">
              <w:t>Gluon GUI</w:t>
            </w:r>
          </w:p>
        </w:tc>
        <w:tc>
          <w:tcPr>
            <w:tcW w:w="1101" w:type="dxa"/>
          </w:tcPr>
          <w:p w14:paraId="10982410" w14:textId="77777777" w:rsidR="00E75A6F" w:rsidRPr="00966C6D" w:rsidRDefault="00E75A6F" w:rsidP="00E75A6F">
            <w:r w:rsidRPr="00966C6D">
              <w:t>Gisylia</w:t>
            </w:r>
          </w:p>
        </w:tc>
        <w:tc>
          <w:tcPr>
            <w:tcW w:w="4820" w:type="dxa"/>
            <w:vMerge/>
          </w:tcPr>
          <w:p w14:paraId="37AC3947" w14:textId="77777777" w:rsidR="00E75A6F" w:rsidRPr="00966C6D" w:rsidRDefault="00E75A6F" w:rsidP="00E75A6F"/>
        </w:tc>
      </w:tr>
      <w:tr w:rsidR="00E75A6F" w:rsidRPr="00966C6D" w14:paraId="2B3A0B8B" w14:textId="77777777" w:rsidTr="00E75A6F">
        <w:tc>
          <w:tcPr>
            <w:tcW w:w="3005" w:type="dxa"/>
          </w:tcPr>
          <w:p w14:paraId="51ABEC7B" w14:textId="77777777" w:rsidR="00E75A6F" w:rsidRPr="00966C6D" w:rsidRDefault="00E75A6F" w:rsidP="00E75A6F">
            <w:r w:rsidRPr="00966C6D">
              <w:t>Web server</w:t>
            </w:r>
          </w:p>
        </w:tc>
        <w:tc>
          <w:tcPr>
            <w:tcW w:w="1101" w:type="dxa"/>
          </w:tcPr>
          <w:p w14:paraId="4B9C0E7D" w14:textId="77777777" w:rsidR="00E75A6F" w:rsidRPr="00966C6D" w:rsidRDefault="00E75A6F" w:rsidP="00E75A6F">
            <w:r w:rsidRPr="00966C6D">
              <w:t>Antons</w:t>
            </w:r>
          </w:p>
        </w:tc>
        <w:tc>
          <w:tcPr>
            <w:tcW w:w="4820" w:type="dxa"/>
            <w:vMerge/>
          </w:tcPr>
          <w:p w14:paraId="3CE4A927" w14:textId="77777777" w:rsidR="00E75A6F" w:rsidRPr="00966C6D" w:rsidRDefault="00E75A6F" w:rsidP="00E75A6F"/>
        </w:tc>
      </w:tr>
      <w:tr w:rsidR="00E75A6F" w:rsidRPr="00966C6D" w14:paraId="65222DF3" w14:textId="77777777" w:rsidTr="00E75A6F">
        <w:tc>
          <w:tcPr>
            <w:tcW w:w="3005" w:type="dxa"/>
          </w:tcPr>
          <w:p w14:paraId="6CD9AD2F" w14:textId="77777777" w:rsidR="00E75A6F" w:rsidRPr="00966C6D" w:rsidRDefault="00E75A6F" w:rsidP="00E75A6F">
            <w:r w:rsidRPr="00966C6D">
              <w:t>Database</w:t>
            </w:r>
          </w:p>
        </w:tc>
        <w:tc>
          <w:tcPr>
            <w:tcW w:w="1101" w:type="dxa"/>
          </w:tcPr>
          <w:p w14:paraId="75D5CE2B" w14:textId="77777777" w:rsidR="00E75A6F" w:rsidRPr="00966C6D" w:rsidRDefault="00E75A6F" w:rsidP="00E75A6F">
            <w:r w:rsidRPr="00966C6D">
              <w:t>Antons</w:t>
            </w:r>
          </w:p>
        </w:tc>
        <w:tc>
          <w:tcPr>
            <w:tcW w:w="4820" w:type="dxa"/>
            <w:vMerge/>
          </w:tcPr>
          <w:p w14:paraId="26534F9E" w14:textId="77777777" w:rsidR="00E75A6F" w:rsidRPr="00966C6D" w:rsidRDefault="00E75A6F" w:rsidP="00E75A6F"/>
        </w:tc>
      </w:tr>
      <w:tr w:rsidR="00E75A6F" w:rsidRPr="00966C6D" w14:paraId="55CD4CDB" w14:textId="77777777" w:rsidTr="00E75A6F">
        <w:tc>
          <w:tcPr>
            <w:tcW w:w="3005" w:type="dxa"/>
          </w:tcPr>
          <w:p w14:paraId="6B499D0A" w14:textId="77777777" w:rsidR="00E75A6F" w:rsidRPr="00966C6D" w:rsidRDefault="00E75A6F" w:rsidP="00E75A6F">
            <w:r w:rsidRPr="00966C6D">
              <w:t>Classes</w:t>
            </w:r>
          </w:p>
        </w:tc>
        <w:tc>
          <w:tcPr>
            <w:tcW w:w="1101" w:type="dxa"/>
          </w:tcPr>
          <w:p w14:paraId="021A79B4" w14:textId="77777777" w:rsidR="00E75A6F" w:rsidRPr="00966C6D" w:rsidRDefault="00E75A6F" w:rsidP="00E75A6F">
            <w:r w:rsidRPr="00966C6D">
              <w:t>Andre</w:t>
            </w:r>
          </w:p>
        </w:tc>
        <w:tc>
          <w:tcPr>
            <w:tcW w:w="4820" w:type="dxa"/>
            <w:vMerge/>
          </w:tcPr>
          <w:p w14:paraId="4CBBA59D" w14:textId="77777777" w:rsidR="00E75A6F" w:rsidRPr="00966C6D" w:rsidRDefault="00E75A6F" w:rsidP="00E75A6F"/>
        </w:tc>
      </w:tr>
    </w:tbl>
    <w:p w14:paraId="69B07153" w14:textId="1FDDE401" w:rsidR="00515154" w:rsidRPr="00966C6D" w:rsidRDefault="00515154" w:rsidP="00515154">
      <w:pPr>
        <w:pStyle w:val="Heading1"/>
        <w:rPr>
          <w:rFonts w:asciiTheme="minorHAnsi" w:eastAsia="Times New Roman" w:hAnsiTheme="minorHAnsi"/>
          <w:color w:val="auto"/>
          <w:lang w:val="en-GB" w:eastAsia="en-GB"/>
        </w:rPr>
      </w:pPr>
      <w:bookmarkStart w:id="8" w:name="_Toc8848992"/>
      <w:r w:rsidRPr="00966C6D">
        <w:rPr>
          <w:rFonts w:asciiTheme="minorHAnsi" w:eastAsia="Times New Roman" w:hAnsiTheme="minorHAnsi"/>
          <w:color w:val="auto"/>
          <w:lang w:val="en-GB" w:eastAsia="en-GB"/>
        </w:rPr>
        <w:lastRenderedPageBreak/>
        <w:t>Focus Questions</w:t>
      </w:r>
      <w:bookmarkEnd w:id="8"/>
    </w:p>
    <w:p w14:paraId="67AF882B" w14:textId="77777777" w:rsidR="00515154" w:rsidRPr="00966C6D" w:rsidRDefault="00515154" w:rsidP="00515154">
      <w:pPr>
        <w:spacing w:before="0" w:after="0" w:line="240" w:lineRule="auto"/>
        <w:jc w:val="both"/>
        <w:rPr>
          <w:rFonts w:eastAsia="Times New Roman" w:cs="Calibri Light"/>
          <w:color w:val="auto"/>
          <w:lang w:val="en-GB" w:eastAsia="en-GB"/>
        </w:rPr>
      </w:pPr>
      <w:r w:rsidRPr="00966C6D">
        <w:rPr>
          <w:rFonts w:eastAsia="Times New Roman" w:cs="Calibri Light"/>
          <w:b/>
          <w:bCs/>
          <w:color w:val="auto"/>
          <w:lang w:val="en-GB" w:eastAsia="en-GB"/>
        </w:rPr>
        <w:t xml:space="preserve">What is the main use of the system? </w:t>
      </w:r>
    </w:p>
    <w:p w14:paraId="4967E5EA" w14:textId="0D10AA9D" w:rsidR="00515154" w:rsidRPr="00966C6D" w:rsidRDefault="00242FCC" w:rsidP="00515154">
      <w:pPr>
        <w:spacing w:before="0" w:after="0" w:line="240" w:lineRule="auto"/>
        <w:jc w:val="both"/>
        <w:rPr>
          <w:rFonts w:eastAsia="Times New Roman" w:cs="Calibri Light"/>
          <w:color w:val="auto"/>
          <w:lang w:val="en-GB" w:eastAsia="en-GB"/>
        </w:rPr>
      </w:pPr>
      <w:r w:rsidRPr="00966C6D">
        <w:rPr>
          <w:rFonts w:eastAsia="Times New Roman" w:cs="Calibri Light"/>
          <w:color w:val="auto"/>
          <w:lang w:val="en-GB" w:eastAsia="en-GB"/>
        </w:rPr>
        <w:t xml:space="preserve">The system is being developed for a school to better </w:t>
      </w:r>
      <w:r w:rsidR="00E90E43" w:rsidRPr="00966C6D">
        <w:rPr>
          <w:rFonts w:eastAsia="Times New Roman" w:cs="Calibri Light"/>
          <w:color w:val="auto"/>
          <w:lang w:val="en-GB" w:eastAsia="en-GB"/>
        </w:rPr>
        <w:t xml:space="preserve">the </w:t>
      </w:r>
      <w:r w:rsidR="00794C6B" w:rsidRPr="00966C6D">
        <w:rPr>
          <w:rFonts w:eastAsia="Times New Roman" w:cs="Calibri Light"/>
          <w:color w:val="auto"/>
          <w:lang w:val="en-GB" w:eastAsia="en-GB"/>
        </w:rPr>
        <w:t>school’s</w:t>
      </w:r>
      <w:r w:rsidR="00E90E43" w:rsidRPr="00966C6D">
        <w:rPr>
          <w:rFonts w:eastAsia="Times New Roman" w:cs="Calibri Light"/>
          <w:color w:val="auto"/>
          <w:lang w:val="en-GB" w:eastAsia="en-GB"/>
        </w:rPr>
        <w:t xml:space="preserve"> current system of information teacher, parents and pupils of the different activities that happen during school times. The system also </w:t>
      </w:r>
      <w:r w:rsidR="00FE0B0A" w:rsidRPr="00966C6D">
        <w:rPr>
          <w:rFonts w:eastAsia="Times New Roman" w:cs="Calibri Light"/>
          <w:color w:val="auto"/>
          <w:lang w:val="en-GB" w:eastAsia="en-GB"/>
        </w:rPr>
        <w:t>must</w:t>
      </w:r>
      <w:r w:rsidR="00E90E43" w:rsidRPr="00966C6D">
        <w:rPr>
          <w:rFonts w:eastAsia="Times New Roman" w:cs="Calibri Light"/>
          <w:color w:val="auto"/>
          <w:lang w:val="en-GB" w:eastAsia="en-GB"/>
        </w:rPr>
        <w:t xml:space="preserve"> provide a means of online payment making it faster and easier to do. </w:t>
      </w:r>
    </w:p>
    <w:p w14:paraId="0AA1E855" w14:textId="77777777" w:rsidR="00E90E43" w:rsidRPr="00966C6D" w:rsidRDefault="00E90E43" w:rsidP="00515154">
      <w:pPr>
        <w:spacing w:before="0" w:after="0" w:line="240" w:lineRule="auto"/>
        <w:jc w:val="both"/>
        <w:rPr>
          <w:rFonts w:eastAsia="Times New Roman" w:cs="Calibri Light"/>
          <w:color w:val="auto"/>
          <w:lang w:val="en-GB" w:eastAsia="en-GB"/>
        </w:rPr>
      </w:pPr>
    </w:p>
    <w:p w14:paraId="4857B4EC" w14:textId="77777777" w:rsidR="00515154" w:rsidRPr="00966C6D" w:rsidRDefault="00515154" w:rsidP="00515154">
      <w:pPr>
        <w:spacing w:before="0" w:after="0" w:line="240" w:lineRule="auto"/>
        <w:jc w:val="both"/>
        <w:rPr>
          <w:rFonts w:eastAsia="Times New Roman" w:cs="Calibri Light"/>
          <w:color w:val="auto"/>
          <w:lang w:val="en-GB" w:eastAsia="en-GB"/>
        </w:rPr>
      </w:pPr>
      <w:r w:rsidRPr="00966C6D">
        <w:rPr>
          <w:rFonts w:eastAsia="Times New Roman" w:cs="Calibri Light"/>
          <w:b/>
          <w:bCs/>
          <w:color w:val="auto"/>
          <w:lang w:val="en-GB" w:eastAsia="en-GB"/>
        </w:rPr>
        <w:t>Who is the system helping?</w:t>
      </w:r>
    </w:p>
    <w:p w14:paraId="67C496ED" w14:textId="118DB1A6" w:rsidR="00515154" w:rsidRPr="00966C6D" w:rsidRDefault="00E90E43" w:rsidP="00515154">
      <w:pPr>
        <w:spacing w:before="0" w:after="0" w:line="240" w:lineRule="auto"/>
        <w:jc w:val="both"/>
        <w:rPr>
          <w:rFonts w:eastAsia="Times New Roman" w:cs="Calibri Light"/>
          <w:color w:val="auto"/>
          <w:lang w:val="en-GB" w:eastAsia="en-GB"/>
        </w:rPr>
      </w:pPr>
      <w:r w:rsidRPr="00966C6D">
        <w:rPr>
          <w:rFonts w:eastAsia="Times New Roman" w:cs="Calibri Light"/>
          <w:color w:val="auto"/>
          <w:lang w:val="en-GB" w:eastAsia="en-GB"/>
        </w:rPr>
        <w:t>The system will be designed to assist the teachers, pupils, parents and the schools board</w:t>
      </w:r>
    </w:p>
    <w:p w14:paraId="7BDEF017" w14:textId="77777777" w:rsidR="00515154" w:rsidRPr="00966C6D" w:rsidRDefault="00515154" w:rsidP="00515154">
      <w:pPr>
        <w:spacing w:before="0" w:after="0" w:line="240" w:lineRule="auto"/>
        <w:jc w:val="both"/>
        <w:rPr>
          <w:rFonts w:eastAsia="Times New Roman" w:cs="Calibri Light"/>
          <w:color w:val="auto"/>
          <w:lang w:val="en-GB" w:eastAsia="en-GB"/>
        </w:rPr>
      </w:pPr>
    </w:p>
    <w:p w14:paraId="32AD9512" w14:textId="719A9353" w:rsidR="00515154" w:rsidRPr="00966C6D" w:rsidRDefault="00515154" w:rsidP="00515154">
      <w:pPr>
        <w:spacing w:before="0" w:after="0" w:line="240" w:lineRule="auto"/>
        <w:jc w:val="both"/>
        <w:rPr>
          <w:rFonts w:eastAsia="Times New Roman" w:cs="Calibri Light"/>
          <w:color w:val="auto"/>
          <w:lang w:val="en-GB" w:eastAsia="en-GB"/>
        </w:rPr>
      </w:pPr>
      <w:r w:rsidRPr="00966C6D">
        <w:rPr>
          <w:rFonts w:eastAsia="Times New Roman" w:cs="Calibri Light"/>
          <w:b/>
          <w:bCs/>
          <w:color w:val="auto"/>
          <w:lang w:val="en-GB" w:eastAsia="en-GB"/>
        </w:rPr>
        <w:t xml:space="preserve">How does a </w:t>
      </w:r>
      <w:r w:rsidR="00E90E43" w:rsidRPr="00966C6D">
        <w:rPr>
          <w:rFonts w:eastAsia="Times New Roman" w:cs="Calibri Light"/>
          <w:b/>
          <w:bCs/>
          <w:color w:val="auto"/>
          <w:lang w:val="en-GB" w:eastAsia="en-GB"/>
        </w:rPr>
        <w:t>user</w:t>
      </w:r>
      <w:r w:rsidRPr="00966C6D">
        <w:rPr>
          <w:rFonts w:eastAsia="Times New Roman" w:cs="Calibri Light"/>
          <w:b/>
          <w:bCs/>
          <w:color w:val="auto"/>
          <w:lang w:val="en-GB" w:eastAsia="en-GB"/>
        </w:rPr>
        <w:t xml:space="preserve"> use the system? </w:t>
      </w:r>
    </w:p>
    <w:p w14:paraId="483CB0F9" w14:textId="1796FA3C" w:rsidR="00515154" w:rsidRPr="00966C6D" w:rsidRDefault="00E90E43" w:rsidP="00515154">
      <w:pPr>
        <w:spacing w:before="0" w:after="0" w:line="240" w:lineRule="auto"/>
        <w:jc w:val="both"/>
        <w:rPr>
          <w:rFonts w:eastAsia="Times New Roman" w:cs="Calibri Light"/>
          <w:color w:val="auto"/>
          <w:lang w:val="en-GB" w:eastAsia="en-GB"/>
        </w:rPr>
      </w:pPr>
      <w:r w:rsidRPr="00966C6D">
        <w:rPr>
          <w:rFonts w:eastAsia="Times New Roman" w:cs="Calibri Light"/>
          <w:color w:val="auto"/>
          <w:lang w:val="en-GB" w:eastAsia="en-GB"/>
        </w:rPr>
        <w:t>The users will</w:t>
      </w:r>
      <w:r w:rsidR="00794C6B" w:rsidRPr="00966C6D">
        <w:rPr>
          <w:rFonts w:eastAsia="Times New Roman" w:cs="Calibri Light"/>
          <w:color w:val="auto"/>
          <w:lang w:val="en-GB" w:eastAsia="en-GB"/>
        </w:rPr>
        <w:t xml:space="preserve"> </w:t>
      </w:r>
      <w:r w:rsidRPr="00966C6D">
        <w:rPr>
          <w:rFonts w:eastAsia="Times New Roman" w:cs="Calibri Light"/>
          <w:color w:val="auto"/>
          <w:lang w:val="en-GB" w:eastAsia="en-GB"/>
        </w:rPr>
        <w:t xml:space="preserve">already </w:t>
      </w:r>
      <w:r w:rsidR="00794C6B" w:rsidRPr="00966C6D">
        <w:rPr>
          <w:rFonts w:eastAsia="Times New Roman" w:cs="Calibri Light"/>
          <w:color w:val="auto"/>
          <w:lang w:val="en-GB" w:eastAsia="en-GB"/>
        </w:rPr>
        <w:t xml:space="preserve">have </w:t>
      </w:r>
      <w:r w:rsidRPr="00966C6D">
        <w:rPr>
          <w:rFonts w:eastAsia="Times New Roman" w:cs="Calibri Light"/>
          <w:color w:val="auto"/>
          <w:lang w:val="en-GB" w:eastAsia="en-GB"/>
        </w:rPr>
        <w:t xml:space="preserve">set username and password </w:t>
      </w:r>
      <w:r w:rsidR="00794C6B" w:rsidRPr="00966C6D">
        <w:rPr>
          <w:rFonts w:eastAsia="Times New Roman" w:cs="Calibri Light"/>
          <w:color w:val="auto"/>
          <w:lang w:val="en-GB" w:eastAsia="en-GB"/>
        </w:rPr>
        <w:t xml:space="preserve">done by the admin in the database, </w:t>
      </w:r>
      <w:r w:rsidRPr="00966C6D">
        <w:rPr>
          <w:rFonts w:eastAsia="Times New Roman" w:cs="Calibri Light"/>
          <w:color w:val="auto"/>
          <w:lang w:val="en-GB" w:eastAsia="en-GB"/>
        </w:rPr>
        <w:t>which they can then use to login and conduct various actions depending on their access level.</w:t>
      </w:r>
    </w:p>
    <w:p w14:paraId="17FEF4BD" w14:textId="77777777" w:rsidR="00057DC9" w:rsidRPr="00966C6D" w:rsidRDefault="00057DC9" w:rsidP="00515154">
      <w:pPr>
        <w:spacing w:before="0" w:after="0" w:line="240" w:lineRule="auto"/>
        <w:jc w:val="both"/>
        <w:rPr>
          <w:rFonts w:eastAsia="Times New Roman" w:cs="Calibri Light"/>
          <w:color w:val="FF0000"/>
          <w:lang w:val="en-GB" w:eastAsia="en-GB"/>
        </w:rPr>
      </w:pPr>
    </w:p>
    <w:p w14:paraId="2C778F1D" w14:textId="409A9DC8" w:rsidR="00515154" w:rsidRPr="00966C6D" w:rsidRDefault="00515154" w:rsidP="00515154">
      <w:pPr>
        <w:spacing w:before="0" w:after="0" w:line="240" w:lineRule="auto"/>
        <w:jc w:val="both"/>
        <w:rPr>
          <w:rFonts w:eastAsia="Times New Roman" w:cs="Calibri Light"/>
          <w:color w:val="auto"/>
          <w:lang w:val="en-GB" w:eastAsia="en-GB"/>
        </w:rPr>
      </w:pPr>
      <w:r w:rsidRPr="00966C6D">
        <w:rPr>
          <w:rFonts w:eastAsia="Times New Roman" w:cs="Calibri Light"/>
          <w:b/>
          <w:bCs/>
          <w:color w:val="auto"/>
          <w:lang w:val="en-GB" w:eastAsia="en-GB"/>
        </w:rPr>
        <w:t xml:space="preserve">What </w:t>
      </w:r>
      <w:r w:rsidR="00BA37E6" w:rsidRPr="00966C6D">
        <w:rPr>
          <w:rFonts w:eastAsia="Times New Roman" w:cs="Calibri Light"/>
          <w:b/>
          <w:bCs/>
          <w:color w:val="auto"/>
          <w:lang w:val="en-GB" w:eastAsia="en-GB"/>
        </w:rPr>
        <w:t>are</w:t>
      </w:r>
      <w:r w:rsidRPr="00966C6D">
        <w:rPr>
          <w:rFonts w:eastAsia="Times New Roman" w:cs="Calibri Light"/>
          <w:b/>
          <w:bCs/>
          <w:color w:val="auto"/>
          <w:lang w:val="en-GB" w:eastAsia="en-GB"/>
        </w:rPr>
        <w:t xml:space="preserve"> the </w:t>
      </w:r>
      <w:r w:rsidR="00C53A81" w:rsidRPr="00966C6D">
        <w:rPr>
          <w:rFonts w:eastAsia="Times New Roman" w:cs="Calibri Light"/>
          <w:b/>
          <w:bCs/>
          <w:color w:val="auto"/>
          <w:lang w:val="en-GB" w:eastAsia="en-GB"/>
        </w:rPr>
        <w:t xml:space="preserve">systems </w:t>
      </w:r>
      <w:r w:rsidRPr="00966C6D">
        <w:rPr>
          <w:rFonts w:eastAsia="Times New Roman" w:cs="Calibri Light"/>
          <w:b/>
          <w:bCs/>
          <w:color w:val="auto"/>
          <w:lang w:val="en-GB" w:eastAsia="en-GB"/>
        </w:rPr>
        <w:t>demographic</w:t>
      </w:r>
      <w:r w:rsidR="00C53A81" w:rsidRPr="00966C6D">
        <w:rPr>
          <w:rFonts w:eastAsia="Times New Roman" w:cs="Calibri Light"/>
          <w:b/>
          <w:bCs/>
          <w:color w:val="auto"/>
          <w:lang w:val="en-GB" w:eastAsia="en-GB"/>
        </w:rPr>
        <w:t xml:space="preserve"> </w:t>
      </w:r>
      <w:r w:rsidRPr="00966C6D">
        <w:rPr>
          <w:rFonts w:eastAsia="Times New Roman" w:cs="Calibri Light"/>
          <w:b/>
          <w:bCs/>
          <w:color w:val="auto"/>
          <w:lang w:val="en-GB" w:eastAsia="en-GB"/>
        </w:rPr>
        <w:t>user base?</w:t>
      </w:r>
    </w:p>
    <w:p w14:paraId="01BA144B" w14:textId="5BA39E7A" w:rsidR="00515154" w:rsidRPr="00966C6D" w:rsidRDefault="00C53A81" w:rsidP="00515154">
      <w:pPr>
        <w:spacing w:before="0" w:after="0" w:line="240" w:lineRule="auto"/>
        <w:jc w:val="both"/>
        <w:rPr>
          <w:rFonts w:eastAsia="Times New Roman" w:cs="Calibri Light"/>
          <w:color w:val="auto"/>
          <w:lang w:val="en-GB" w:eastAsia="en-GB"/>
        </w:rPr>
      </w:pPr>
      <w:r w:rsidRPr="00966C6D">
        <w:rPr>
          <w:rFonts w:eastAsia="Times New Roman" w:cs="Calibri Light"/>
          <w:color w:val="auto"/>
          <w:lang w:val="en-GB" w:eastAsia="en-GB"/>
        </w:rPr>
        <w:t xml:space="preserve">The system can be used and accessed by anyone who has an account and is registered to the system. There are no age </w:t>
      </w:r>
      <w:r w:rsidR="00FE0B0A" w:rsidRPr="00966C6D">
        <w:rPr>
          <w:rFonts w:eastAsia="Times New Roman" w:cs="Calibri Light"/>
          <w:color w:val="auto"/>
          <w:lang w:val="en-GB" w:eastAsia="en-GB"/>
        </w:rPr>
        <w:t>restrictions</w:t>
      </w:r>
      <w:r w:rsidR="00FE0B0A">
        <w:rPr>
          <w:rFonts w:eastAsia="Times New Roman" w:cs="Calibri Light"/>
          <w:color w:val="auto"/>
          <w:lang w:val="en-GB" w:eastAsia="en-GB"/>
        </w:rPr>
        <w:t xml:space="preserve"> and follow the GDPR act as well as </w:t>
      </w:r>
      <w:r w:rsidRPr="00966C6D">
        <w:rPr>
          <w:rFonts w:eastAsia="Times New Roman" w:cs="Calibri Light"/>
          <w:color w:val="auto"/>
          <w:lang w:val="en-GB" w:eastAsia="en-GB"/>
        </w:rPr>
        <w:t>obey</w:t>
      </w:r>
      <w:r w:rsidR="00515154" w:rsidRPr="00966C6D">
        <w:rPr>
          <w:rFonts w:eastAsia="Times New Roman" w:cs="Calibri Light"/>
          <w:color w:val="auto"/>
          <w:lang w:val="en-GB" w:eastAsia="en-GB"/>
        </w:rPr>
        <w:t xml:space="preserve"> the Malicious Communications Act </w:t>
      </w:r>
    </w:p>
    <w:p w14:paraId="5AA94308" w14:textId="77777777" w:rsidR="00515154" w:rsidRPr="00966C6D" w:rsidRDefault="00515154" w:rsidP="00515154">
      <w:pPr>
        <w:spacing w:before="0" w:after="0" w:line="240" w:lineRule="auto"/>
        <w:jc w:val="both"/>
        <w:rPr>
          <w:rFonts w:eastAsia="Times New Roman" w:cs="Calibri Light"/>
          <w:color w:val="FF0000"/>
          <w:lang w:val="en-GB" w:eastAsia="en-GB"/>
        </w:rPr>
      </w:pPr>
    </w:p>
    <w:p w14:paraId="2A7D762E" w14:textId="1A5C61FE" w:rsidR="00515154" w:rsidRPr="00966C6D" w:rsidRDefault="00515154" w:rsidP="00515154">
      <w:pPr>
        <w:spacing w:before="0" w:after="0" w:line="240" w:lineRule="auto"/>
        <w:jc w:val="both"/>
        <w:rPr>
          <w:rFonts w:eastAsia="Times New Roman" w:cs="Calibri Light"/>
          <w:color w:val="auto"/>
          <w:lang w:val="en-GB" w:eastAsia="en-GB"/>
        </w:rPr>
      </w:pPr>
      <w:r w:rsidRPr="00966C6D">
        <w:rPr>
          <w:rFonts w:eastAsia="Times New Roman" w:cs="Calibri Light"/>
          <w:b/>
          <w:bCs/>
          <w:color w:val="auto"/>
          <w:lang w:val="en-GB" w:eastAsia="en-GB"/>
        </w:rPr>
        <w:t xml:space="preserve">When can </w:t>
      </w:r>
      <w:r w:rsidR="00794C6B" w:rsidRPr="00966C6D">
        <w:rPr>
          <w:rFonts w:eastAsia="Times New Roman" w:cs="Calibri Light"/>
          <w:b/>
          <w:bCs/>
          <w:color w:val="auto"/>
          <w:lang w:val="en-GB" w:eastAsia="en-GB"/>
        </w:rPr>
        <w:t>the system be used?</w:t>
      </w:r>
    </w:p>
    <w:p w14:paraId="2A2B9F40" w14:textId="732AF213" w:rsidR="00515154" w:rsidRPr="00966C6D" w:rsidRDefault="00794C6B" w:rsidP="00515154">
      <w:pPr>
        <w:spacing w:before="0" w:after="0" w:line="240" w:lineRule="auto"/>
        <w:jc w:val="both"/>
        <w:rPr>
          <w:rFonts w:eastAsia="Times New Roman" w:cs="Calibri Light"/>
          <w:color w:val="auto"/>
          <w:lang w:val="en-GB" w:eastAsia="en-GB"/>
        </w:rPr>
      </w:pPr>
      <w:r w:rsidRPr="00966C6D">
        <w:rPr>
          <w:rFonts w:eastAsia="Times New Roman" w:cs="Calibri Light"/>
          <w:color w:val="auto"/>
          <w:lang w:val="en-GB" w:eastAsia="en-GB"/>
        </w:rPr>
        <w:t xml:space="preserve">As it is a web-based system. The user can access it anytime at any location </w:t>
      </w:r>
      <w:r w:rsidR="00FE0B0A" w:rsidRPr="00966C6D">
        <w:rPr>
          <w:rFonts w:eastAsia="Times New Roman" w:cs="Calibri Light"/>
          <w:color w:val="auto"/>
          <w:lang w:val="en-GB" w:eastAsia="en-GB"/>
        </w:rPr>
        <w:t>if</w:t>
      </w:r>
      <w:r w:rsidRPr="00966C6D">
        <w:rPr>
          <w:rFonts w:eastAsia="Times New Roman" w:cs="Calibri Light"/>
          <w:color w:val="auto"/>
          <w:lang w:val="en-GB" w:eastAsia="en-GB"/>
        </w:rPr>
        <w:t xml:space="preserve"> there is a means connectivity. </w:t>
      </w:r>
    </w:p>
    <w:p w14:paraId="66891A3D" w14:textId="77777777" w:rsidR="00515154" w:rsidRPr="00966C6D" w:rsidRDefault="00515154" w:rsidP="00515154">
      <w:pPr>
        <w:spacing w:before="0" w:after="0" w:line="240" w:lineRule="auto"/>
        <w:jc w:val="both"/>
        <w:rPr>
          <w:rFonts w:eastAsia="Times New Roman" w:cs="Calibri Light"/>
          <w:color w:val="FF0000"/>
          <w:lang w:val="en-GB" w:eastAsia="en-GB"/>
        </w:rPr>
      </w:pPr>
    </w:p>
    <w:p w14:paraId="51EAD82C" w14:textId="2D52DC3C" w:rsidR="00515154" w:rsidRPr="00966C6D" w:rsidRDefault="00515154" w:rsidP="00515154">
      <w:pPr>
        <w:spacing w:before="0" w:after="0" w:line="240" w:lineRule="auto"/>
        <w:jc w:val="both"/>
        <w:rPr>
          <w:rFonts w:eastAsia="Times New Roman" w:cs="Calibri Light"/>
          <w:color w:val="auto"/>
          <w:lang w:val="en-GB" w:eastAsia="en-GB"/>
        </w:rPr>
      </w:pPr>
      <w:r w:rsidRPr="00966C6D">
        <w:rPr>
          <w:rFonts w:eastAsia="Times New Roman" w:cs="Calibri Light"/>
          <w:b/>
          <w:bCs/>
          <w:color w:val="auto"/>
          <w:lang w:val="en-GB" w:eastAsia="en-GB"/>
        </w:rPr>
        <w:t xml:space="preserve">Why should this system </w:t>
      </w:r>
      <w:r w:rsidR="00C53A81" w:rsidRPr="00966C6D">
        <w:rPr>
          <w:rFonts w:eastAsia="Times New Roman" w:cs="Calibri Light"/>
          <w:b/>
          <w:bCs/>
          <w:color w:val="auto"/>
          <w:lang w:val="en-GB" w:eastAsia="en-GB"/>
        </w:rPr>
        <w:t xml:space="preserve">be used </w:t>
      </w:r>
      <w:r w:rsidRPr="00966C6D">
        <w:rPr>
          <w:rFonts w:eastAsia="Times New Roman" w:cs="Calibri Light"/>
          <w:b/>
          <w:bCs/>
          <w:color w:val="auto"/>
          <w:lang w:val="en-GB" w:eastAsia="en-GB"/>
        </w:rPr>
        <w:t xml:space="preserve">instead of </w:t>
      </w:r>
      <w:r w:rsidR="00C53A81" w:rsidRPr="00966C6D">
        <w:rPr>
          <w:rFonts w:eastAsia="Times New Roman" w:cs="Calibri Light"/>
          <w:b/>
          <w:bCs/>
          <w:color w:val="auto"/>
          <w:lang w:val="en-GB" w:eastAsia="en-GB"/>
        </w:rPr>
        <w:t>an alternative solution</w:t>
      </w:r>
      <w:r w:rsidRPr="00966C6D">
        <w:rPr>
          <w:rFonts w:eastAsia="Times New Roman" w:cs="Calibri Light"/>
          <w:b/>
          <w:bCs/>
          <w:color w:val="auto"/>
          <w:lang w:val="en-GB" w:eastAsia="en-GB"/>
        </w:rPr>
        <w:t>?</w:t>
      </w:r>
    </w:p>
    <w:p w14:paraId="3973E794" w14:textId="0914F59A" w:rsidR="00515154" w:rsidRPr="00966C6D" w:rsidRDefault="00C53A81" w:rsidP="00515154">
      <w:pPr>
        <w:spacing w:before="0" w:after="0" w:line="240" w:lineRule="auto"/>
        <w:jc w:val="both"/>
        <w:rPr>
          <w:rFonts w:eastAsia="Times New Roman" w:cs="Calibri Light"/>
          <w:color w:val="auto"/>
          <w:lang w:val="en-GB" w:eastAsia="en-GB"/>
        </w:rPr>
      </w:pPr>
      <w:r w:rsidRPr="00966C6D">
        <w:rPr>
          <w:rFonts w:eastAsia="Times New Roman" w:cs="Calibri Light"/>
          <w:color w:val="auto"/>
          <w:lang w:val="en-GB" w:eastAsia="en-GB"/>
        </w:rPr>
        <w:t xml:space="preserve">The system will be designed to make doing certain actions which originally would have to be done over a long period of time in a shorter span. It is also </w:t>
      </w:r>
      <w:r w:rsidR="00BA37E6" w:rsidRPr="00966C6D">
        <w:rPr>
          <w:rFonts w:eastAsia="Times New Roman" w:cs="Calibri Light"/>
          <w:color w:val="auto"/>
          <w:lang w:val="en-GB" w:eastAsia="en-GB"/>
        </w:rPr>
        <w:t>an</w:t>
      </w:r>
      <w:r w:rsidRPr="00966C6D">
        <w:rPr>
          <w:rFonts w:eastAsia="Times New Roman" w:cs="Calibri Light"/>
          <w:color w:val="auto"/>
          <w:lang w:val="en-GB" w:eastAsia="en-GB"/>
        </w:rPr>
        <w:t xml:space="preserve"> easy way to gain access to </w:t>
      </w:r>
      <w:r w:rsidR="00BA37E6" w:rsidRPr="00966C6D">
        <w:rPr>
          <w:rFonts w:eastAsia="Times New Roman" w:cs="Calibri Light"/>
          <w:color w:val="auto"/>
          <w:lang w:val="en-GB" w:eastAsia="en-GB"/>
        </w:rPr>
        <w:t>students’</w:t>
      </w:r>
      <w:r w:rsidRPr="00966C6D">
        <w:rPr>
          <w:rFonts w:eastAsia="Times New Roman" w:cs="Calibri Light"/>
          <w:color w:val="auto"/>
          <w:lang w:val="en-GB" w:eastAsia="en-GB"/>
        </w:rPr>
        <w:t xml:space="preserve"> information quicker and on the move</w:t>
      </w:r>
      <w:r w:rsidR="00515154" w:rsidRPr="00966C6D">
        <w:rPr>
          <w:rFonts w:eastAsia="Times New Roman" w:cs="Calibri Light"/>
          <w:color w:val="auto"/>
          <w:lang w:val="en-GB" w:eastAsia="en-GB"/>
        </w:rPr>
        <w:t>.</w:t>
      </w:r>
    </w:p>
    <w:p w14:paraId="2E87D935" w14:textId="77777777" w:rsidR="00515154" w:rsidRPr="00966C6D" w:rsidRDefault="00515154" w:rsidP="00515154">
      <w:pPr>
        <w:spacing w:before="0" w:after="0" w:line="240" w:lineRule="auto"/>
        <w:jc w:val="both"/>
        <w:rPr>
          <w:rFonts w:eastAsia="Times New Roman" w:cs="Calibri Light"/>
          <w:color w:val="FF0000"/>
          <w:lang w:val="en-GB" w:eastAsia="en-GB"/>
        </w:rPr>
      </w:pPr>
    </w:p>
    <w:p w14:paraId="3E443506" w14:textId="2D89F5C6" w:rsidR="00515154" w:rsidRPr="00966C6D" w:rsidRDefault="00515154" w:rsidP="00515154">
      <w:pPr>
        <w:spacing w:before="0" w:after="0" w:line="240" w:lineRule="auto"/>
        <w:jc w:val="both"/>
        <w:rPr>
          <w:rFonts w:eastAsia="Times New Roman" w:cs="Calibri Light"/>
          <w:color w:val="auto"/>
          <w:lang w:val="en-GB" w:eastAsia="en-GB"/>
        </w:rPr>
      </w:pPr>
      <w:r w:rsidRPr="00966C6D">
        <w:rPr>
          <w:rFonts w:eastAsia="Times New Roman" w:cs="Calibri Light"/>
          <w:b/>
          <w:bCs/>
          <w:color w:val="auto"/>
          <w:lang w:val="en-GB" w:eastAsia="en-GB"/>
        </w:rPr>
        <w:t>What technology will be used</w:t>
      </w:r>
      <w:r w:rsidR="00C53A81" w:rsidRPr="00966C6D">
        <w:rPr>
          <w:rFonts w:eastAsia="Times New Roman" w:cs="Calibri Light"/>
          <w:b/>
          <w:bCs/>
          <w:color w:val="auto"/>
          <w:lang w:val="en-GB" w:eastAsia="en-GB"/>
        </w:rPr>
        <w:t xml:space="preserve"> to create the system</w:t>
      </w:r>
      <w:r w:rsidRPr="00966C6D">
        <w:rPr>
          <w:rFonts w:eastAsia="Times New Roman" w:cs="Calibri Light"/>
          <w:b/>
          <w:bCs/>
          <w:color w:val="auto"/>
          <w:lang w:val="en-GB" w:eastAsia="en-GB"/>
        </w:rPr>
        <w:t>?</w:t>
      </w:r>
    </w:p>
    <w:p w14:paraId="59B2EC30" w14:textId="6E722F35" w:rsidR="00515154" w:rsidRPr="00966C6D" w:rsidRDefault="00515154" w:rsidP="00515154">
      <w:pPr>
        <w:spacing w:before="0" w:after="0" w:line="240" w:lineRule="auto"/>
        <w:jc w:val="both"/>
        <w:rPr>
          <w:rFonts w:eastAsia="Times New Roman" w:cs="Calibri Light"/>
          <w:color w:val="auto"/>
          <w:lang w:val="en-GB" w:eastAsia="en-GB"/>
        </w:rPr>
      </w:pPr>
      <w:r w:rsidRPr="00966C6D">
        <w:rPr>
          <w:rFonts w:eastAsia="Times New Roman" w:cs="Calibri Light"/>
          <w:color w:val="auto"/>
          <w:lang w:val="en-GB" w:eastAsia="en-GB"/>
        </w:rPr>
        <w:t xml:space="preserve">PHP, MYSQL, </w:t>
      </w:r>
      <w:r w:rsidR="008271C1" w:rsidRPr="00966C6D">
        <w:rPr>
          <w:rFonts w:eastAsia="Times New Roman" w:cs="Calibri Light"/>
          <w:color w:val="auto"/>
          <w:lang w:val="en-GB" w:eastAsia="en-GB"/>
        </w:rPr>
        <w:t>HTML, CSS, JS</w:t>
      </w:r>
      <w:r w:rsidR="00C53A81" w:rsidRPr="00966C6D">
        <w:rPr>
          <w:rFonts w:eastAsia="Times New Roman" w:cs="Calibri Light"/>
          <w:color w:val="auto"/>
          <w:lang w:val="en-GB" w:eastAsia="en-GB"/>
        </w:rPr>
        <w:t>, JavaFX, Gluon</w:t>
      </w:r>
    </w:p>
    <w:p w14:paraId="4F0AE44E" w14:textId="77777777" w:rsidR="00057DC9" w:rsidRPr="00966C6D" w:rsidRDefault="00057DC9" w:rsidP="00515154">
      <w:pPr>
        <w:spacing w:before="0" w:after="0" w:line="240" w:lineRule="auto"/>
        <w:jc w:val="both"/>
        <w:rPr>
          <w:rFonts w:eastAsia="Times New Roman" w:cs="Calibri Light"/>
          <w:color w:val="FF0000"/>
          <w:lang w:val="en-GB" w:eastAsia="en-GB"/>
        </w:rPr>
      </w:pPr>
    </w:p>
    <w:p w14:paraId="401BD271" w14:textId="48D14D87" w:rsidR="00515154" w:rsidRPr="00966C6D" w:rsidRDefault="00515154" w:rsidP="00515154">
      <w:pPr>
        <w:spacing w:before="0" w:after="0" w:line="240" w:lineRule="auto"/>
        <w:jc w:val="both"/>
        <w:rPr>
          <w:rFonts w:eastAsia="Times New Roman" w:cs="Calibri Light"/>
          <w:color w:val="auto"/>
          <w:lang w:val="en-GB" w:eastAsia="en-GB"/>
        </w:rPr>
      </w:pPr>
      <w:r w:rsidRPr="00966C6D">
        <w:rPr>
          <w:rFonts w:eastAsia="Times New Roman" w:cs="Calibri Light"/>
          <w:b/>
          <w:bCs/>
          <w:color w:val="auto"/>
          <w:lang w:val="en-GB" w:eastAsia="en-GB"/>
        </w:rPr>
        <w:t xml:space="preserve">Will </w:t>
      </w:r>
      <w:r w:rsidR="00C53A81" w:rsidRPr="00966C6D">
        <w:rPr>
          <w:rFonts w:eastAsia="Times New Roman" w:cs="Calibri Light"/>
          <w:b/>
          <w:bCs/>
          <w:color w:val="auto"/>
          <w:lang w:val="en-GB" w:eastAsia="en-GB"/>
        </w:rPr>
        <w:t xml:space="preserve">the system require any </w:t>
      </w:r>
      <w:r w:rsidRPr="00966C6D">
        <w:rPr>
          <w:rFonts w:eastAsia="Times New Roman" w:cs="Calibri Light"/>
          <w:b/>
          <w:bCs/>
          <w:color w:val="auto"/>
          <w:lang w:val="en-GB" w:eastAsia="en-GB"/>
        </w:rPr>
        <w:t xml:space="preserve">new technology to make </w:t>
      </w:r>
      <w:r w:rsidR="00C53A81" w:rsidRPr="00966C6D">
        <w:rPr>
          <w:rFonts w:eastAsia="Times New Roman" w:cs="Calibri Light"/>
          <w:b/>
          <w:bCs/>
          <w:color w:val="auto"/>
          <w:lang w:val="en-GB" w:eastAsia="en-GB"/>
        </w:rPr>
        <w:t xml:space="preserve">it </w:t>
      </w:r>
      <w:r w:rsidRPr="00966C6D">
        <w:rPr>
          <w:rFonts w:eastAsia="Times New Roman" w:cs="Calibri Light"/>
          <w:b/>
          <w:bCs/>
          <w:color w:val="auto"/>
          <w:lang w:val="en-GB" w:eastAsia="en-GB"/>
        </w:rPr>
        <w:t>work?</w:t>
      </w:r>
    </w:p>
    <w:p w14:paraId="06650D33" w14:textId="6FE55435" w:rsidR="00515154" w:rsidRPr="00966C6D" w:rsidRDefault="00515154" w:rsidP="00515154">
      <w:pPr>
        <w:spacing w:before="0" w:after="0" w:line="240" w:lineRule="auto"/>
        <w:jc w:val="both"/>
        <w:rPr>
          <w:rFonts w:eastAsia="Times New Roman" w:cs="Calibri Light"/>
          <w:color w:val="auto"/>
          <w:lang w:val="en-GB" w:eastAsia="en-GB"/>
        </w:rPr>
      </w:pPr>
      <w:r w:rsidRPr="00966C6D">
        <w:rPr>
          <w:rFonts w:eastAsia="Times New Roman" w:cs="Calibri Light"/>
          <w:color w:val="auto"/>
          <w:lang w:val="en-GB" w:eastAsia="en-GB"/>
        </w:rPr>
        <w:t>No</w:t>
      </w:r>
    </w:p>
    <w:p w14:paraId="4BDC6738" w14:textId="77777777" w:rsidR="00057DC9" w:rsidRPr="00966C6D" w:rsidRDefault="00057DC9" w:rsidP="00515154">
      <w:pPr>
        <w:spacing w:before="0" w:after="0" w:line="240" w:lineRule="auto"/>
        <w:jc w:val="both"/>
        <w:rPr>
          <w:rFonts w:eastAsia="Times New Roman" w:cs="Calibri Light"/>
          <w:color w:val="FF0000"/>
          <w:lang w:val="en-GB" w:eastAsia="en-GB"/>
        </w:rPr>
      </w:pPr>
    </w:p>
    <w:p w14:paraId="6DB81054" w14:textId="65DB024E" w:rsidR="00515154" w:rsidRPr="00966C6D" w:rsidRDefault="00515154" w:rsidP="00515154">
      <w:pPr>
        <w:spacing w:before="0" w:after="0" w:line="240" w:lineRule="auto"/>
        <w:jc w:val="both"/>
        <w:rPr>
          <w:rFonts w:eastAsia="Times New Roman" w:cs="Calibri Light"/>
          <w:color w:val="auto"/>
          <w:lang w:val="en-GB" w:eastAsia="en-GB"/>
        </w:rPr>
      </w:pPr>
      <w:r w:rsidRPr="00966C6D">
        <w:rPr>
          <w:rFonts w:eastAsia="Times New Roman" w:cs="Calibri Light"/>
          <w:b/>
          <w:bCs/>
          <w:color w:val="auto"/>
          <w:lang w:val="en-GB" w:eastAsia="en-GB"/>
        </w:rPr>
        <w:t>What requirements are needed</w:t>
      </w:r>
      <w:r w:rsidR="00794C6B" w:rsidRPr="00966C6D">
        <w:rPr>
          <w:rFonts w:eastAsia="Times New Roman" w:cs="Calibri Light"/>
          <w:b/>
          <w:bCs/>
          <w:color w:val="auto"/>
          <w:lang w:val="en-GB" w:eastAsia="en-GB"/>
        </w:rPr>
        <w:t xml:space="preserve"> for it to function?</w:t>
      </w:r>
    </w:p>
    <w:p w14:paraId="49574633" w14:textId="1DA1B6BC" w:rsidR="00515154" w:rsidRPr="00966C6D" w:rsidRDefault="00794C6B" w:rsidP="00515154">
      <w:pPr>
        <w:spacing w:before="0" w:after="0" w:line="240" w:lineRule="auto"/>
        <w:jc w:val="both"/>
        <w:rPr>
          <w:rFonts w:eastAsia="Times New Roman" w:cs="Calibri Light"/>
          <w:color w:val="auto"/>
          <w:lang w:val="en-GB" w:eastAsia="en-GB"/>
        </w:rPr>
      </w:pPr>
      <w:r w:rsidRPr="00966C6D">
        <w:rPr>
          <w:rFonts w:eastAsia="Times New Roman" w:cs="Calibri Light"/>
          <w:color w:val="auto"/>
          <w:lang w:val="en-GB" w:eastAsia="en-GB"/>
        </w:rPr>
        <w:t>The application and connectivity</w:t>
      </w:r>
    </w:p>
    <w:p w14:paraId="3BAF6F62" w14:textId="77777777" w:rsidR="00057DC9" w:rsidRPr="00966C6D" w:rsidRDefault="00057DC9" w:rsidP="00515154">
      <w:pPr>
        <w:spacing w:before="0" w:after="0" w:line="240" w:lineRule="auto"/>
        <w:jc w:val="both"/>
        <w:rPr>
          <w:rFonts w:eastAsia="Times New Roman" w:cs="Calibri Light"/>
          <w:color w:val="FF0000"/>
          <w:lang w:val="en-GB" w:eastAsia="en-GB"/>
        </w:rPr>
      </w:pPr>
    </w:p>
    <w:p w14:paraId="342CEAB8" w14:textId="409506BF" w:rsidR="00515154" w:rsidRPr="00966C6D" w:rsidRDefault="00794C6B" w:rsidP="00515154">
      <w:pPr>
        <w:spacing w:before="0" w:after="0" w:line="240" w:lineRule="auto"/>
        <w:jc w:val="both"/>
        <w:rPr>
          <w:rFonts w:eastAsia="Times New Roman" w:cs="Calibri Light"/>
          <w:color w:val="auto"/>
          <w:lang w:val="en-GB" w:eastAsia="en-GB"/>
        </w:rPr>
      </w:pPr>
      <w:r w:rsidRPr="00966C6D">
        <w:rPr>
          <w:rFonts w:eastAsia="Times New Roman" w:cs="Calibri Light"/>
          <w:b/>
          <w:bCs/>
          <w:color w:val="auto"/>
          <w:lang w:val="en-GB" w:eastAsia="en-GB"/>
        </w:rPr>
        <w:t>will the system differ</w:t>
      </w:r>
      <w:r w:rsidRPr="00966C6D">
        <w:rPr>
          <w:rFonts w:eastAsia="Times New Roman" w:cs="Calibri Light"/>
          <w:b/>
          <w:bCs/>
          <w:color w:val="auto"/>
          <w:lang w:val="en-GB" w:eastAsia="en-GB"/>
        </w:rPr>
        <w:t xml:space="preserve"> </w:t>
      </w:r>
      <w:r w:rsidR="00515154" w:rsidRPr="00966C6D">
        <w:rPr>
          <w:rFonts w:eastAsia="Times New Roman" w:cs="Calibri Light"/>
          <w:b/>
          <w:bCs/>
          <w:color w:val="auto"/>
          <w:lang w:val="en-GB" w:eastAsia="en-GB"/>
        </w:rPr>
        <w:t>on a different device, such as a mobile?</w:t>
      </w:r>
    </w:p>
    <w:p w14:paraId="3A3566AB" w14:textId="5E08ECCA" w:rsidR="00515154" w:rsidRPr="00966C6D" w:rsidRDefault="00794C6B" w:rsidP="00515154">
      <w:pPr>
        <w:spacing w:before="0" w:after="0" w:line="240" w:lineRule="auto"/>
        <w:jc w:val="both"/>
        <w:rPr>
          <w:rFonts w:eastAsia="Times New Roman" w:cs="Calibri Light"/>
          <w:color w:val="auto"/>
          <w:lang w:val="en-GB" w:eastAsia="en-GB"/>
        </w:rPr>
      </w:pPr>
      <w:r w:rsidRPr="00966C6D">
        <w:rPr>
          <w:rFonts w:eastAsia="Times New Roman" w:cs="Calibri Light"/>
          <w:color w:val="auto"/>
          <w:lang w:val="en-GB" w:eastAsia="en-GB"/>
        </w:rPr>
        <w:t xml:space="preserve">The system will be able to fully function on different devices </w:t>
      </w:r>
    </w:p>
    <w:p w14:paraId="3B9EBE50" w14:textId="77777777" w:rsidR="00057DC9" w:rsidRPr="00966C6D" w:rsidRDefault="00057DC9" w:rsidP="00515154">
      <w:pPr>
        <w:spacing w:before="0" w:after="0" w:line="240" w:lineRule="auto"/>
        <w:jc w:val="both"/>
        <w:rPr>
          <w:rFonts w:eastAsia="Times New Roman" w:cs="Calibri Light"/>
          <w:color w:val="FF0000"/>
          <w:lang w:val="en-GB" w:eastAsia="en-GB"/>
        </w:rPr>
      </w:pPr>
    </w:p>
    <w:p w14:paraId="2DB06F16" w14:textId="77777777" w:rsidR="00515154" w:rsidRPr="00966C6D" w:rsidRDefault="00515154" w:rsidP="00515154">
      <w:pPr>
        <w:spacing w:before="0" w:after="0" w:line="240" w:lineRule="auto"/>
        <w:jc w:val="both"/>
        <w:rPr>
          <w:rFonts w:eastAsia="Times New Roman" w:cs="Calibri Light"/>
          <w:color w:val="auto"/>
          <w:lang w:val="en-GB" w:eastAsia="en-GB"/>
        </w:rPr>
      </w:pPr>
      <w:r w:rsidRPr="00966C6D">
        <w:rPr>
          <w:rFonts w:eastAsia="Times New Roman" w:cs="Calibri Light"/>
          <w:b/>
          <w:bCs/>
          <w:color w:val="auto"/>
          <w:lang w:val="en-GB" w:eastAsia="en-GB"/>
        </w:rPr>
        <w:t>Who will maintain the system?</w:t>
      </w:r>
    </w:p>
    <w:p w14:paraId="64A264F9" w14:textId="7F76873B" w:rsidR="00515154" w:rsidRPr="00966C6D" w:rsidRDefault="00515154" w:rsidP="00515154">
      <w:pPr>
        <w:spacing w:before="0" w:after="0" w:line="240" w:lineRule="auto"/>
        <w:jc w:val="both"/>
        <w:rPr>
          <w:rFonts w:eastAsia="Times New Roman" w:cs="Calibri Light"/>
          <w:color w:val="auto"/>
          <w:lang w:val="en-GB" w:eastAsia="en-GB"/>
        </w:rPr>
      </w:pPr>
      <w:r w:rsidRPr="00966C6D">
        <w:rPr>
          <w:rFonts w:eastAsia="Times New Roman" w:cs="Calibri Light"/>
          <w:color w:val="auto"/>
          <w:lang w:val="en-GB" w:eastAsia="en-GB"/>
        </w:rPr>
        <w:t xml:space="preserve">The </w:t>
      </w:r>
      <w:r w:rsidR="00794C6B" w:rsidRPr="00966C6D">
        <w:rPr>
          <w:rFonts w:eastAsia="Times New Roman" w:cs="Calibri Light"/>
          <w:color w:val="auto"/>
          <w:lang w:val="en-GB" w:eastAsia="en-GB"/>
        </w:rPr>
        <w:t>systems admins</w:t>
      </w:r>
      <w:r w:rsidRPr="00966C6D">
        <w:rPr>
          <w:rFonts w:eastAsia="Times New Roman" w:cs="Calibri Light"/>
          <w:color w:val="auto"/>
          <w:lang w:val="en-GB" w:eastAsia="en-GB"/>
        </w:rPr>
        <w:t xml:space="preserve"> </w:t>
      </w:r>
    </w:p>
    <w:p w14:paraId="4837B6E2" w14:textId="77777777" w:rsidR="00515154" w:rsidRPr="00966C6D" w:rsidRDefault="00515154" w:rsidP="00515154">
      <w:pPr>
        <w:spacing w:before="0" w:after="0" w:line="240" w:lineRule="auto"/>
        <w:jc w:val="both"/>
        <w:rPr>
          <w:rFonts w:eastAsia="Times New Roman" w:cs="Calibri Light"/>
          <w:color w:val="auto"/>
          <w:lang w:val="en-GB" w:eastAsia="en-GB"/>
        </w:rPr>
      </w:pPr>
    </w:p>
    <w:p w14:paraId="1C6FDBDD" w14:textId="03DCF4B3" w:rsidR="00515154" w:rsidRPr="00966C6D" w:rsidRDefault="00794C6B" w:rsidP="00515154">
      <w:pPr>
        <w:spacing w:before="0" w:after="0" w:line="240" w:lineRule="auto"/>
        <w:jc w:val="both"/>
        <w:rPr>
          <w:rFonts w:eastAsia="Times New Roman" w:cs="Calibri Light"/>
          <w:color w:val="auto"/>
          <w:lang w:val="en-GB" w:eastAsia="en-GB"/>
        </w:rPr>
      </w:pPr>
      <w:r w:rsidRPr="00966C6D">
        <w:rPr>
          <w:rFonts w:eastAsia="Times New Roman" w:cs="Calibri Light"/>
          <w:b/>
          <w:bCs/>
          <w:color w:val="auto"/>
          <w:lang w:val="en-GB" w:eastAsia="en-GB"/>
        </w:rPr>
        <w:t>Will the system be available in the future?</w:t>
      </w:r>
    </w:p>
    <w:p w14:paraId="0A526602" w14:textId="77777777" w:rsidR="00515154" w:rsidRPr="00966C6D" w:rsidRDefault="00515154" w:rsidP="00515154">
      <w:pPr>
        <w:spacing w:before="0" w:after="0" w:line="240" w:lineRule="auto"/>
        <w:jc w:val="both"/>
        <w:rPr>
          <w:rFonts w:eastAsia="Times New Roman" w:cs="Calibri Light"/>
          <w:color w:val="auto"/>
          <w:lang w:val="en-GB" w:eastAsia="en-GB"/>
        </w:rPr>
      </w:pPr>
      <w:r w:rsidRPr="00966C6D">
        <w:rPr>
          <w:rFonts w:eastAsia="Times New Roman" w:cs="Calibri Light"/>
          <w:color w:val="auto"/>
          <w:lang w:val="en-GB" w:eastAsia="en-GB"/>
        </w:rPr>
        <w:t>yes.</w:t>
      </w:r>
    </w:p>
    <w:p w14:paraId="5F94AC55" w14:textId="78BE3C50" w:rsidR="005C5820" w:rsidRPr="00966C6D" w:rsidRDefault="00FE0B0A" w:rsidP="00515154">
      <w:pPr>
        <w:pStyle w:val="Heading1"/>
        <w:jc w:val="both"/>
        <w:rPr>
          <w:rFonts w:asciiTheme="minorHAnsi" w:eastAsia="Times New Roman" w:hAnsiTheme="minorHAnsi"/>
          <w:lang w:val="en-GB" w:eastAsia="en-GB"/>
        </w:rPr>
      </w:pPr>
      <w:bookmarkStart w:id="9" w:name="_Toc8848993"/>
      <w:r>
        <w:rPr>
          <w:rFonts w:asciiTheme="minorHAnsi" w:eastAsia="Times New Roman" w:hAnsiTheme="minorHAnsi"/>
          <w:lang w:val="en-GB" w:eastAsia="en-GB"/>
        </w:rPr>
        <w:lastRenderedPageBreak/>
        <w:t>R</w:t>
      </w:r>
      <w:r w:rsidR="00EB2D1E" w:rsidRPr="00966C6D">
        <w:rPr>
          <w:rFonts w:asciiTheme="minorHAnsi" w:eastAsia="Times New Roman" w:hAnsiTheme="minorHAnsi"/>
          <w:lang w:val="en-GB" w:eastAsia="en-GB"/>
        </w:rPr>
        <w:t>isk analysis table</w:t>
      </w:r>
      <w:bookmarkEnd w:id="9"/>
    </w:p>
    <w:p w14:paraId="74A45C9F" w14:textId="60823074" w:rsidR="00EB2D1E" w:rsidRPr="00966C6D" w:rsidRDefault="00EB2D1E" w:rsidP="00515154">
      <w:pPr>
        <w:spacing w:before="0" w:after="0" w:line="240" w:lineRule="auto"/>
        <w:jc w:val="both"/>
        <w:rPr>
          <w:rFonts w:eastAsia="Times New Roman" w:cs="Times New Roman"/>
          <w:color w:val="auto"/>
          <w:sz w:val="24"/>
          <w:szCs w:val="24"/>
          <w:lang w:val="en-GB" w:eastAsia="en-GB"/>
        </w:rPr>
      </w:pPr>
    </w:p>
    <w:p w14:paraId="7D89B32B" w14:textId="77777777" w:rsidR="00EB2D1E" w:rsidRPr="00966C6D" w:rsidRDefault="00EB2D1E" w:rsidP="00515154">
      <w:pPr>
        <w:spacing w:before="0" w:after="0" w:line="240" w:lineRule="auto"/>
        <w:jc w:val="both"/>
        <w:rPr>
          <w:rFonts w:eastAsia="Times New Roman" w:cs="Times New Roman"/>
          <w:color w:val="auto"/>
          <w:sz w:val="24"/>
          <w:szCs w:val="24"/>
          <w:lang w:val="en-GB" w:eastAsia="en-GB"/>
        </w:rPr>
      </w:pPr>
    </w:p>
    <w:tbl>
      <w:tblPr>
        <w:tblStyle w:val="TableGrid"/>
        <w:tblW w:w="11199" w:type="dxa"/>
        <w:tblInd w:w="-1423" w:type="dxa"/>
        <w:tblLook w:val="04A0" w:firstRow="1" w:lastRow="0" w:firstColumn="1" w:lastColumn="0" w:noHBand="0" w:noVBand="1"/>
      </w:tblPr>
      <w:tblGrid>
        <w:gridCol w:w="2122"/>
        <w:gridCol w:w="1129"/>
        <w:gridCol w:w="1463"/>
        <w:gridCol w:w="815"/>
        <w:gridCol w:w="3135"/>
        <w:gridCol w:w="2535"/>
      </w:tblGrid>
      <w:tr w:rsidR="00FD1FC8" w:rsidRPr="00966C6D" w14:paraId="296613F3" w14:textId="39C8D2CB" w:rsidTr="00FE0B0A">
        <w:tc>
          <w:tcPr>
            <w:tcW w:w="2122" w:type="dxa"/>
          </w:tcPr>
          <w:p w14:paraId="035D1162" w14:textId="77777777" w:rsidR="00FD1FC8" w:rsidRPr="00966C6D" w:rsidRDefault="00FD1FC8" w:rsidP="00CF6357">
            <w:pPr>
              <w:jc w:val="center"/>
              <w:rPr>
                <w:szCs w:val="24"/>
              </w:rPr>
            </w:pPr>
            <w:r w:rsidRPr="00966C6D">
              <w:rPr>
                <w:szCs w:val="24"/>
              </w:rPr>
              <w:t>Potential Risk</w:t>
            </w:r>
          </w:p>
        </w:tc>
        <w:tc>
          <w:tcPr>
            <w:tcW w:w="1129" w:type="dxa"/>
          </w:tcPr>
          <w:p w14:paraId="24709A6B" w14:textId="77777777" w:rsidR="00FD1FC8" w:rsidRPr="00966C6D" w:rsidRDefault="00FD1FC8" w:rsidP="00CF6357">
            <w:pPr>
              <w:jc w:val="center"/>
              <w:rPr>
                <w:szCs w:val="24"/>
              </w:rPr>
            </w:pPr>
            <w:r w:rsidRPr="00966C6D">
              <w:rPr>
                <w:szCs w:val="24"/>
              </w:rPr>
              <w:t>Impact rating</w:t>
            </w:r>
          </w:p>
        </w:tc>
        <w:tc>
          <w:tcPr>
            <w:tcW w:w="1463" w:type="dxa"/>
          </w:tcPr>
          <w:p w14:paraId="0EE0CF18" w14:textId="77777777" w:rsidR="00FD1FC8" w:rsidRPr="00966C6D" w:rsidRDefault="00FD1FC8" w:rsidP="00CF6357">
            <w:pPr>
              <w:jc w:val="center"/>
              <w:rPr>
                <w:szCs w:val="24"/>
              </w:rPr>
            </w:pPr>
            <w:r w:rsidRPr="00966C6D">
              <w:rPr>
                <w:szCs w:val="24"/>
              </w:rPr>
              <w:t>Probability rating</w:t>
            </w:r>
          </w:p>
        </w:tc>
        <w:tc>
          <w:tcPr>
            <w:tcW w:w="815" w:type="dxa"/>
          </w:tcPr>
          <w:p w14:paraId="6175857D" w14:textId="77777777" w:rsidR="00FD1FC8" w:rsidRPr="00966C6D" w:rsidRDefault="00FD1FC8" w:rsidP="00FE0B0A">
            <w:pPr>
              <w:jc w:val="center"/>
              <w:rPr>
                <w:szCs w:val="24"/>
              </w:rPr>
            </w:pPr>
            <w:r w:rsidRPr="00966C6D">
              <w:rPr>
                <w:szCs w:val="24"/>
              </w:rPr>
              <w:t>Risk score</w:t>
            </w:r>
          </w:p>
        </w:tc>
        <w:tc>
          <w:tcPr>
            <w:tcW w:w="3135" w:type="dxa"/>
          </w:tcPr>
          <w:p w14:paraId="748EE7F8" w14:textId="77777777" w:rsidR="00FD1FC8" w:rsidRPr="00966C6D" w:rsidRDefault="00FD1FC8" w:rsidP="00CF6357">
            <w:pPr>
              <w:jc w:val="center"/>
              <w:rPr>
                <w:szCs w:val="24"/>
              </w:rPr>
            </w:pPr>
            <w:r w:rsidRPr="00966C6D">
              <w:rPr>
                <w:szCs w:val="24"/>
              </w:rPr>
              <w:t>Possible solutions</w:t>
            </w:r>
          </w:p>
        </w:tc>
        <w:tc>
          <w:tcPr>
            <w:tcW w:w="2535" w:type="dxa"/>
          </w:tcPr>
          <w:p w14:paraId="684B8C96" w14:textId="0C784757" w:rsidR="00FD1FC8" w:rsidRPr="00966C6D" w:rsidRDefault="00FD1FC8" w:rsidP="00CF6357">
            <w:pPr>
              <w:jc w:val="center"/>
              <w:rPr>
                <w:szCs w:val="24"/>
              </w:rPr>
            </w:pPr>
            <w:r w:rsidRPr="00966C6D">
              <w:rPr>
                <w:szCs w:val="24"/>
              </w:rPr>
              <w:t>Trigger</w:t>
            </w:r>
          </w:p>
        </w:tc>
      </w:tr>
      <w:tr w:rsidR="00966C6D" w:rsidRPr="00966C6D" w14:paraId="4839D157" w14:textId="77777777" w:rsidTr="00FE0B0A">
        <w:tc>
          <w:tcPr>
            <w:tcW w:w="11199" w:type="dxa"/>
            <w:gridSpan w:val="6"/>
          </w:tcPr>
          <w:p w14:paraId="54331F04" w14:textId="50DF7DB2" w:rsidR="00966C6D" w:rsidRPr="00966C6D" w:rsidRDefault="00966C6D" w:rsidP="00FE0B0A">
            <w:pPr>
              <w:jc w:val="center"/>
              <w:rPr>
                <w:szCs w:val="24"/>
              </w:rPr>
            </w:pPr>
            <w:r>
              <w:rPr>
                <w:szCs w:val="24"/>
              </w:rPr>
              <w:t>Team risks</w:t>
            </w:r>
          </w:p>
        </w:tc>
      </w:tr>
      <w:tr w:rsidR="00FD1FC8" w:rsidRPr="00966C6D" w14:paraId="69859CDE" w14:textId="355D4457" w:rsidTr="00FE0B0A">
        <w:tc>
          <w:tcPr>
            <w:tcW w:w="2122" w:type="dxa"/>
          </w:tcPr>
          <w:p w14:paraId="4C1818AF" w14:textId="77777777" w:rsidR="00FD1FC8" w:rsidRPr="00966C6D" w:rsidRDefault="00FD1FC8" w:rsidP="00CF6357">
            <w:pPr>
              <w:rPr>
                <w:szCs w:val="24"/>
              </w:rPr>
            </w:pPr>
            <w:r w:rsidRPr="00966C6D">
              <w:rPr>
                <w:szCs w:val="24"/>
              </w:rPr>
              <w:t>Team member doesn’t follow the agreed plan</w:t>
            </w:r>
          </w:p>
        </w:tc>
        <w:tc>
          <w:tcPr>
            <w:tcW w:w="1129" w:type="dxa"/>
          </w:tcPr>
          <w:p w14:paraId="5377CF62" w14:textId="77777777" w:rsidR="00FD1FC8" w:rsidRPr="00966C6D" w:rsidRDefault="00FD1FC8" w:rsidP="00CF6357">
            <w:pPr>
              <w:rPr>
                <w:szCs w:val="24"/>
              </w:rPr>
            </w:pPr>
            <w:r w:rsidRPr="00966C6D">
              <w:rPr>
                <w:szCs w:val="24"/>
              </w:rPr>
              <w:t>High</w:t>
            </w:r>
          </w:p>
        </w:tc>
        <w:tc>
          <w:tcPr>
            <w:tcW w:w="1463" w:type="dxa"/>
          </w:tcPr>
          <w:p w14:paraId="365BCC54" w14:textId="77777777" w:rsidR="00FD1FC8" w:rsidRPr="00966C6D" w:rsidRDefault="00FD1FC8" w:rsidP="00CF6357">
            <w:pPr>
              <w:rPr>
                <w:szCs w:val="24"/>
              </w:rPr>
            </w:pPr>
            <w:r w:rsidRPr="00966C6D">
              <w:rPr>
                <w:szCs w:val="24"/>
              </w:rPr>
              <w:t>Low</w:t>
            </w:r>
          </w:p>
        </w:tc>
        <w:tc>
          <w:tcPr>
            <w:tcW w:w="815" w:type="dxa"/>
          </w:tcPr>
          <w:p w14:paraId="7ABA714D" w14:textId="77777777" w:rsidR="00FD1FC8" w:rsidRPr="00966C6D" w:rsidRDefault="00FD1FC8" w:rsidP="00FE0B0A">
            <w:pPr>
              <w:jc w:val="center"/>
              <w:rPr>
                <w:szCs w:val="24"/>
              </w:rPr>
            </w:pPr>
            <w:r w:rsidRPr="00966C6D">
              <w:rPr>
                <w:szCs w:val="24"/>
              </w:rPr>
              <w:t>2</w:t>
            </w:r>
          </w:p>
        </w:tc>
        <w:tc>
          <w:tcPr>
            <w:tcW w:w="3135" w:type="dxa"/>
          </w:tcPr>
          <w:p w14:paraId="5D999F6A" w14:textId="77777777" w:rsidR="00FD1FC8" w:rsidRPr="00966C6D" w:rsidRDefault="00FD1FC8" w:rsidP="00CF6357">
            <w:pPr>
              <w:rPr>
                <w:szCs w:val="24"/>
              </w:rPr>
            </w:pPr>
            <w:r w:rsidRPr="00966C6D">
              <w:rPr>
                <w:szCs w:val="24"/>
              </w:rPr>
              <w:t>Give them a strike, report them to Femi if they exceed strike limit</w:t>
            </w:r>
          </w:p>
        </w:tc>
        <w:tc>
          <w:tcPr>
            <w:tcW w:w="2535" w:type="dxa"/>
          </w:tcPr>
          <w:p w14:paraId="56137C05" w14:textId="4FA82313" w:rsidR="00FD1FC8" w:rsidRPr="00966C6D" w:rsidRDefault="00966C6D" w:rsidP="00CF6357">
            <w:pPr>
              <w:rPr>
                <w:szCs w:val="24"/>
              </w:rPr>
            </w:pPr>
            <w:r>
              <w:rPr>
                <w:szCs w:val="24"/>
              </w:rPr>
              <w:t xml:space="preserve">Team members opinions are different compared to everyone else’s </w:t>
            </w:r>
          </w:p>
        </w:tc>
      </w:tr>
      <w:tr w:rsidR="00FD1FC8" w:rsidRPr="00966C6D" w14:paraId="748184CA" w14:textId="4489B16B" w:rsidTr="00FE0B0A">
        <w:tc>
          <w:tcPr>
            <w:tcW w:w="2122" w:type="dxa"/>
          </w:tcPr>
          <w:p w14:paraId="45DFD80D" w14:textId="77777777" w:rsidR="00FD1FC8" w:rsidRPr="00966C6D" w:rsidRDefault="00FD1FC8" w:rsidP="00CF6357">
            <w:pPr>
              <w:rPr>
                <w:szCs w:val="24"/>
              </w:rPr>
            </w:pPr>
            <w:r w:rsidRPr="00966C6D">
              <w:rPr>
                <w:szCs w:val="24"/>
              </w:rPr>
              <w:t>Issues using new technologies</w:t>
            </w:r>
          </w:p>
        </w:tc>
        <w:tc>
          <w:tcPr>
            <w:tcW w:w="1129" w:type="dxa"/>
          </w:tcPr>
          <w:p w14:paraId="377037AD" w14:textId="77777777" w:rsidR="00FD1FC8" w:rsidRPr="00966C6D" w:rsidRDefault="00FD1FC8" w:rsidP="00CF6357">
            <w:pPr>
              <w:rPr>
                <w:szCs w:val="24"/>
              </w:rPr>
            </w:pPr>
            <w:r w:rsidRPr="00966C6D">
              <w:rPr>
                <w:szCs w:val="24"/>
              </w:rPr>
              <w:t>Low</w:t>
            </w:r>
          </w:p>
        </w:tc>
        <w:tc>
          <w:tcPr>
            <w:tcW w:w="1463" w:type="dxa"/>
          </w:tcPr>
          <w:p w14:paraId="6714B03A" w14:textId="77777777" w:rsidR="00FD1FC8" w:rsidRPr="00966C6D" w:rsidRDefault="00FD1FC8" w:rsidP="00CF6357">
            <w:pPr>
              <w:rPr>
                <w:szCs w:val="24"/>
              </w:rPr>
            </w:pPr>
            <w:r w:rsidRPr="00966C6D">
              <w:rPr>
                <w:szCs w:val="24"/>
              </w:rPr>
              <w:t>High</w:t>
            </w:r>
          </w:p>
        </w:tc>
        <w:tc>
          <w:tcPr>
            <w:tcW w:w="815" w:type="dxa"/>
          </w:tcPr>
          <w:p w14:paraId="1FB98CBF" w14:textId="77777777" w:rsidR="00FD1FC8" w:rsidRPr="00966C6D" w:rsidRDefault="00FD1FC8" w:rsidP="00FE0B0A">
            <w:pPr>
              <w:jc w:val="center"/>
              <w:rPr>
                <w:szCs w:val="24"/>
              </w:rPr>
            </w:pPr>
            <w:r w:rsidRPr="00966C6D">
              <w:rPr>
                <w:szCs w:val="24"/>
              </w:rPr>
              <w:t>3</w:t>
            </w:r>
          </w:p>
        </w:tc>
        <w:tc>
          <w:tcPr>
            <w:tcW w:w="3135" w:type="dxa"/>
          </w:tcPr>
          <w:p w14:paraId="2C592F8A" w14:textId="77777777" w:rsidR="00FD1FC8" w:rsidRPr="00966C6D" w:rsidRDefault="00FD1FC8" w:rsidP="00CF6357">
            <w:pPr>
              <w:rPr>
                <w:szCs w:val="24"/>
              </w:rPr>
            </w:pPr>
            <w:r w:rsidRPr="00966C6D">
              <w:rPr>
                <w:szCs w:val="24"/>
              </w:rPr>
              <w:t>Research, or find a different solution</w:t>
            </w:r>
          </w:p>
        </w:tc>
        <w:tc>
          <w:tcPr>
            <w:tcW w:w="2535" w:type="dxa"/>
          </w:tcPr>
          <w:p w14:paraId="71683B65" w14:textId="48ACAD5B" w:rsidR="00FD1FC8" w:rsidRPr="00966C6D" w:rsidRDefault="00966C6D" w:rsidP="00CF6357">
            <w:pPr>
              <w:rPr>
                <w:szCs w:val="24"/>
              </w:rPr>
            </w:pPr>
            <w:r>
              <w:rPr>
                <w:szCs w:val="24"/>
              </w:rPr>
              <w:t xml:space="preserve">Team members are unaware of new languages or technology </w:t>
            </w:r>
          </w:p>
        </w:tc>
      </w:tr>
      <w:tr w:rsidR="00FD1FC8" w:rsidRPr="00966C6D" w14:paraId="6395AF3B" w14:textId="46BB969D" w:rsidTr="00FE0B0A">
        <w:tc>
          <w:tcPr>
            <w:tcW w:w="2122" w:type="dxa"/>
          </w:tcPr>
          <w:p w14:paraId="27D03A69" w14:textId="77777777" w:rsidR="00FD1FC8" w:rsidRPr="00966C6D" w:rsidRDefault="00FD1FC8" w:rsidP="00CF6357">
            <w:pPr>
              <w:rPr>
                <w:szCs w:val="24"/>
              </w:rPr>
            </w:pPr>
            <w:r w:rsidRPr="00966C6D">
              <w:rPr>
                <w:szCs w:val="24"/>
              </w:rPr>
              <w:t>Not completing work by deadline</w:t>
            </w:r>
          </w:p>
        </w:tc>
        <w:tc>
          <w:tcPr>
            <w:tcW w:w="1129" w:type="dxa"/>
          </w:tcPr>
          <w:p w14:paraId="7A5D9FE3" w14:textId="77777777" w:rsidR="00FD1FC8" w:rsidRPr="00966C6D" w:rsidRDefault="00FD1FC8" w:rsidP="00CF6357">
            <w:pPr>
              <w:rPr>
                <w:szCs w:val="24"/>
              </w:rPr>
            </w:pPr>
            <w:r w:rsidRPr="00966C6D">
              <w:rPr>
                <w:szCs w:val="24"/>
              </w:rPr>
              <w:t>High</w:t>
            </w:r>
          </w:p>
        </w:tc>
        <w:tc>
          <w:tcPr>
            <w:tcW w:w="1463" w:type="dxa"/>
          </w:tcPr>
          <w:p w14:paraId="74CBCE2F" w14:textId="77777777" w:rsidR="00FD1FC8" w:rsidRPr="00966C6D" w:rsidRDefault="00FD1FC8" w:rsidP="00CF6357">
            <w:pPr>
              <w:rPr>
                <w:szCs w:val="24"/>
              </w:rPr>
            </w:pPr>
            <w:r w:rsidRPr="00966C6D">
              <w:rPr>
                <w:szCs w:val="24"/>
              </w:rPr>
              <w:t>Low</w:t>
            </w:r>
          </w:p>
        </w:tc>
        <w:tc>
          <w:tcPr>
            <w:tcW w:w="815" w:type="dxa"/>
          </w:tcPr>
          <w:p w14:paraId="49B1D1B1" w14:textId="77777777" w:rsidR="00FD1FC8" w:rsidRPr="00966C6D" w:rsidRDefault="00FD1FC8" w:rsidP="00FE0B0A">
            <w:pPr>
              <w:jc w:val="center"/>
              <w:rPr>
                <w:szCs w:val="24"/>
              </w:rPr>
            </w:pPr>
            <w:r w:rsidRPr="00966C6D">
              <w:rPr>
                <w:szCs w:val="24"/>
              </w:rPr>
              <w:t>2</w:t>
            </w:r>
          </w:p>
        </w:tc>
        <w:tc>
          <w:tcPr>
            <w:tcW w:w="3135" w:type="dxa"/>
          </w:tcPr>
          <w:p w14:paraId="45C64D71" w14:textId="77777777" w:rsidR="00FD1FC8" w:rsidRPr="00966C6D" w:rsidRDefault="00FD1FC8" w:rsidP="00CF6357">
            <w:pPr>
              <w:rPr>
                <w:szCs w:val="24"/>
              </w:rPr>
            </w:pPr>
            <w:r w:rsidRPr="00966C6D">
              <w:rPr>
                <w:szCs w:val="24"/>
              </w:rPr>
              <w:t>Efficient time management</w:t>
            </w:r>
          </w:p>
        </w:tc>
        <w:tc>
          <w:tcPr>
            <w:tcW w:w="2535" w:type="dxa"/>
          </w:tcPr>
          <w:p w14:paraId="258DE7DE" w14:textId="09C6066A" w:rsidR="00FD1FC8" w:rsidRPr="00966C6D" w:rsidRDefault="00966C6D" w:rsidP="00CF6357">
            <w:pPr>
              <w:rPr>
                <w:szCs w:val="24"/>
              </w:rPr>
            </w:pPr>
            <w:r>
              <w:rPr>
                <w:szCs w:val="24"/>
              </w:rPr>
              <w:t xml:space="preserve">Team members miss due dates or take longer than expected </w:t>
            </w:r>
          </w:p>
        </w:tc>
      </w:tr>
      <w:tr w:rsidR="00FD1FC8" w:rsidRPr="00966C6D" w14:paraId="0BE36E1C" w14:textId="5004F987" w:rsidTr="00FE0B0A">
        <w:tc>
          <w:tcPr>
            <w:tcW w:w="2122" w:type="dxa"/>
          </w:tcPr>
          <w:p w14:paraId="007059B5" w14:textId="77777777" w:rsidR="00FD1FC8" w:rsidRPr="00966C6D" w:rsidRDefault="00FD1FC8" w:rsidP="00CF6357">
            <w:pPr>
              <w:rPr>
                <w:szCs w:val="24"/>
              </w:rPr>
            </w:pPr>
            <w:r w:rsidRPr="00966C6D">
              <w:rPr>
                <w:szCs w:val="24"/>
              </w:rPr>
              <w:t>Team member struggling to keep up with the rest of the team</w:t>
            </w:r>
          </w:p>
        </w:tc>
        <w:tc>
          <w:tcPr>
            <w:tcW w:w="1129" w:type="dxa"/>
          </w:tcPr>
          <w:p w14:paraId="712E1E1D" w14:textId="77777777" w:rsidR="00FD1FC8" w:rsidRPr="00966C6D" w:rsidRDefault="00FD1FC8" w:rsidP="00CF6357">
            <w:pPr>
              <w:rPr>
                <w:szCs w:val="24"/>
              </w:rPr>
            </w:pPr>
            <w:r w:rsidRPr="00966C6D">
              <w:rPr>
                <w:szCs w:val="24"/>
              </w:rPr>
              <w:t>Low</w:t>
            </w:r>
          </w:p>
        </w:tc>
        <w:tc>
          <w:tcPr>
            <w:tcW w:w="1463" w:type="dxa"/>
          </w:tcPr>
          <w:p w14:paraId="11462292" w14:textId="77777777" w:rsidR="00FD1FC8" w:rsidRPr="00966C6D" w:rsidRDefault="00FD1FC8" w:rsidP="00CF6357">
            <w:pPr>
              <w:rPr>
                <w:szCs w:val="24"/>
              </w:rPr>
            </w:pPr>
            <w:r w:rsidRPr="00966C6D">
              <w:rPr>
                <w:szCs w:val="24"/>
              </w:rPr>
              <w:t>High</w:t>
            </w:r>
          </w:p>
        </w:tc>
        <w:tc>
          <w:tcPr>
            <w:tcW w:w="815" w:type="dxa"/>
          </w:tcPr>
          <w:p w14:paraId="4AA8E692" w14:textId="77777777" w:rsidR="00FD1FC8" w:rsidRPr="00966C6D" w:rsidRDefault="00FD1FC8" w:rsidP="00FE0B0A">
            <w:pPr>
              <w:jc w:val="center"/>
              <w:rPr>
                <w:szCs w:val="24"/>
              </w:rPr>
            </w:pPr>
            <w:r w:rsidRPr="00966C6D">
              <w:rPr>
                <w:szCs w:val="24"/>
              </w:rPr>
              <w:t>3</w:t>
            </w:r>
          </w:p>
        </w:tc>
        <w:tc>
          <w:tcPr>
            <w:tcW w:w="3135" w:type="dxa"/>
          </w:tcPr>
          <w:p w14:paraId="4CA25D55" w14:textId="77777777" w:rsidR="00FD1FC8" w:rsidRPr="00966C6D" w:rsidRDefault="00FD1FC8" w:rsidP="00CF6357">
            <w:pPr>
              <w:rPr>
                <w:szCs w:val="24"/>
              </w:rPr>
            </w:pPr>
            <w:r w:rsidRPr="00966C6D">
              <w:rPr>
                <w:szCs w:val="24"/>
              </w:rPr>
              <w:t>Spend more time working on a solution, get help from more experienced team members</w:t>
            </w:r>
          </w:p>
        </w:tc>
        <w:tc>
          <w:tcPr>
            <w:tcW w:w="2535" w:type="dxa"/>
          </w:tcPr>
          <w:p w14:paraId="69E58DA0" w14:textId="52F68CC5" w:rsidR="00FD1FC8" w:rsidRPr="00966C6D" w:rsidRDefault="00966C6D" w:rsidP="00CF6357">
            <w:pPr>
              <w:rPr>
                <w:szCs w:val="24"/>
              </w:rPr>
            </w:pPr>
            <w:r>
              <w:rPr>
                <w:szCs w:val="24"/>
              </w:rPr>
              <w:t>Team members are unaware of how to complete the task set</w:t>
            </w:r>
          </w:p>
        </w:tc>
      </w:tr>
      <w:tr w:rsidR="00FD1FC8" w:rsidRPr="00966C6D" w14:paraId="3CF4FEDF" w14:textId="26772E4F" w:rsidTr="00FE0B0A">
        <w:tc>
          <w:tcPr>
            <w:tcW w:w="2122" w:type="dxa"/>
          </w:tcPr>
          <w:p w14:paraId="2F03CEB0" w14:textId="77777777" w:rsidR="00FD1FC8" w:rsidRPr="00966C6D" w:rsidRDefault="00FD1FC8" w:rsidP="00CF6357">
            <w:pPr>
              <w:rPr>
                <w:szCs w:val="24"/>
              </w:rPr>
            </w:pPr>
            <w:r w:rsidRPr="00966C6D">
              <w:rPr>
                <w:szCs w:val="24"/>
              </w:rPr>
              <w:t>Team members are not getting along</w:t>
            </w:r>
          </w:p>
        </w:tc>
        <w:tc>
          <w:tcPr>
            <w:tcW w:w="1129" w:type="dxa"/>
          </w:tcPr>
          <w:p w14:paraId="401CF75A" w14:textId="77777777" w:rsidR="00FD1FC8" w:rsidRPr="00966C6D" w:rsidRDefault="00FD1FC8" w:rsidP="00CF6357">
            <w:pPr>
              <w:rPr>
                <w:szCs w:val="24"/>
              </w:rPr>
            </w:pPr>
            <w:r w:rsidRPr="00966C6D">
              <w:rPr>
                <w:szCs w:val="24"/>
              </w:rPr>
              <w:t>Low</w:t>
            </w:r>
          </w:p>
        </w:tc>
        <w:tc>
          <w:tcPr>
            <w:tcW w:w="1463" w:type="dxa"/>
          </w:tcPr>
          <w:p w14:paraId="324A0120" w14:textId="77777777" w:rsidR="00FD1FC8" w:rsidRPr="00966C6D" w:rsidRDefault="00FD1FC8" w:rsidP="00CF6357">
            <w:pPr>
              <w:rPr>
                <w:szCs w:val="24"/>
              </w:rPr>
            </w:pPr>
            <w:r w:rsidRPr="00966C6D">
              <w:rPr>
                <w:szCs w:val="24"/>
              </w:rPr>
              <w:t>Low</w:t>
            </w:r>
          </w:p>
        </w:tc>
        <w:tc>
          <w:tcPr>
            <w:tcW w:w="815" w:type="dxa"/>
          </w:tcPr>
          <w:p w14:paraId="5C1A02C3" w14:textId="77777777" w:rsidR="00FD1FC8" w:rsidRPr="00966C6D" w:rsidRDefault="00FD1FC8" w:rsidP="00FE0B0A">
            <w:pPr>
              <w:jc w:val="center"/>
              <w:rPr>
                <w:szCs w:val="24"/>
              </w:rPr>
            </w:pPr>
            <w:r w:rsidRPr="00966C6D">
              <w:rPr>
                <w:szCs w:val="24"/>
              </w:rPr>
              <w:t>4</w:t>
            </w:r>
          </w:p>
        </w:tc>
        <w:tc>
          <w:tcPr>
            <w:tcW w:w="3135" w:type="dxa"/>
          </w:tcPr>
          <w:p w14:paraId="6CE8E062" w14:textId="77777777" w:rsidR="00FD1FC8" w:rsidRPr="00966C6D" w:rsidRDefault="00FD1FC8" w:rsidP="00CF6357">
            <w:pPr>
              <w:rPr>
                <w:szCs w:val="24"/>
              </w:rPr>
            </w:pPr>
            <w:r w:rsidRPr="00966C6D">
              <w:rPr>
                <w:szCs w:val="24"/>
              </w:rPr>
              <w:t>Reallocate tasks to different team members</w:t>
            </w:r>
          </w:p>
        </w:tc>
        <w:tc>
          <w:tcPr>
            <w:tcW w:w="2535" w:type="dxa"/>
          </w:tcPr>
          <w:p w14:paraId="453857DA" w14:textId="0C75422C" w:rsidR="00FD1FC8" w:rsidRPr="00966C6D" w:rsidRDefault="00966C6D" w:rsidP="00CF6357">
            <w:pPr>
              <w:rPr>
                <w:szCs w:val="24"/>
              </w:rPr>
            </w:pPr>
            <w:r w:rsidRPr="00966C6D">
              <w:rPr>
                <w:szCs w:val="24"/>
              </w:rPr>
              <w:t xml:space="preserve">An </w:t>
            </w:r>
            <w:r w:rsidR="00FE0B0A" w:rsidRPr="00966C6D">
              <w:rPr>
                <w:szCs w:val="24"/>
              </w:rPr>
              <w:t>issue</w:t>
            </w:r>
            <w:r w:rsidRPr="00966C6D">
              <w:rPr>
                <w:szCs w:val="24"/>
              </w:rPr>
              <w:t xml:space="preserve"> occurs within the group and it isn’t resolved quickly</w:t>
            </w:r>
          </w:p>
        </w:tc>
      </w:tr>
      <w:tr w:rsidR="00966C6D" w:rsidRPr="00966C6D" w14:paraId="3ACC5649" w14:textId="1D8F2728" w:rsidTr="00FE0B0A">
        <w:tc>
          <w:tcPr>
            <w:tcW w:w="11199" w:type="dxa"/>
            <w:gridSpan w:val="6"/>
          </w:tcPr>
          <w:p w14:paraId="17DDDEA8" w14:textId="59C2A5F4" w:rsidR="00966C6D" w:rsidRPr="00966C6D" w:rsidRDefault="00966C6D" w:rsidP="00FE0B0A">
            <w:pPr>
              <w:jc w:val="center"/>
              <w:rPr>
                <w:sz w:val="24"/>
                <w:szCs w:val="24"/>
              </w:rPr>
            </w:pPr>
            <w:r>
              <w:rPr>
                <w:sz w:val="24"/>
                <w:szCs w:val="24"/>
              </w:rPr>
              <w:t>System risks</w:t>
            </w:r>
          </w:p>
        </w:tc>
      </w:tr>
      <w:tr w:rsidR="00FD1FC8" w:rsidRPr="00966C6D" w14:paraId="06228C32" w14:textId="02067ED5" w:rsidTr="00FE0B0A">
        <w:tc>
          <w:tcPr>
            <w:tcW w:w="2122" w:type="dxa"/>
          </w:tcPr>
          <w:p w14:paraId="70CFD445" w14:textId="0F83903A" w:rsidR="00FD1FC8" w:rsidRPr="00966C6D" w:rsidRDefault="00C53A81" w:rsidP="00FD1FC8">
            <w:pPr>
              <w:rPr>
                <w:sz w:val="24"/>
                <w:szCs w:val="24"/>
              </w:rPr>
            </w:pPr>
            <w:r w:rsidRPr="00966C6D">
              <w:rPr>
                <w:rFonts w:eastAsia="Times New Roman" w:cs="Arial"/>
                <w:sz w:val="20"/>
                <w:lang w:eastAsia="en-GB"/>
              </w:rPr>
              <w:t xml:space="preserve">Client risk - The potential change of </w:t>
            </w:r>
            <w:r w:rsidR="00BA37E6" w:rsidRPr="00966C6D">
              <w:rPr>
                <w:rFonts w:eastAsia="Times New Roman" w:cs="Arial"/>
                <w:sz w:val="20"/>
                <w:lang w:eastAsia="en-GB"/>
              </w:rPr>
              <w:t>clients’</w:t>
            </w:r>
            <w:r w:rsidRPr="00966C6D">
              <w:rPr>
                <w:rFonts w:eastAsia="Times New Roman" w:cs="Arial"/>
                <w:sz w:val="20"/>
                <w:lang w:eastAsia="en-GB"/>
              </w:rPr>
              <w:t xml:space="preserve"> needs </w:t>
            </w:r>
          </w:p>
        </w:tc>
        <w:tc>
          <w:tcPr>
            <w:tcW w:w="1129" w:type="dxa"/>
          </w:tcPr>
          <w:p w14:paraId="700F5D84" w14:textId="4AC84A08" w:rsidR="00FD1FC8" w:rsidRPr="00966C6D" w:rsidRDefault="00FD1FC8" w:rsidP="00FD1FC8">
            <w:pPr>
              <w:rPr>
                <w:sz w:val="24"/>
                <w:szCs w:val="24"/>
              </w:rPr>
            </w:pPr>
            <w:r w:rsidRPr="00966C6D">
              <w:rPr>
                <w:rFonts w:eastAsia="Times New Roman" w:cs="Arial"/>
                <w:sz w:val="20"/>
                <w:lang w:eastAsia="en-GB"/>
              </w:rPr>
              <w:t xml:space="preserve"> </w:t>
            </w:r>
            <w:r w:rsidR="00966C6D" w:rsidRPr="00966C6D">
              <w:rPr>
                <w:rFonts w:eastAsia="Times New Roman" w:cs="Arial"/>
                <w:sz w:val="20"/>
                <w:lang w:eastAsia="en-GB"/>
              </w:rPr>
              <w:t>High</w:t>
            </w:r>
          </w:p>
        </w:tc>
        <w:tc>
          <w:tcPr>
            <w:tcW w:w="1463" w:type="dxa"/>
          </w:tcPr>
          <w:p w14:paraId="188373F0" w14:textId="43528AF4" w:rsidR="00FD1FC8" w:rsidRPr="00966C6D" w:rsidRDefault="00FD1FC8" w:rsidP="00FD1FC8">
            <w:pPr>
              <w:rPr>
                <w:sz w:val="24"/>
                <w:szCs w:val="24"/>
              </w:rPr>
            </w:pPr>
            <w:r w:rsidRPr="00966C6D">
              <w:rPr>
                <w:rFonts w:eastAsia="Times New Roman" w:cs="Arial"/>
                <w:sz w:val="20"/>
                <w:lang w:eastAsia="en-GB"/>
              </w:rPr>
              <w:t xml:space="preserve"> Low</w:t>
            </w:r>
          </w:p>
        </w:tc>
        <w:tc>
          <w:tcPr>
            <w:tcW w:w="815" w:type="dxa"/>
          </w:tcPr>
          <w:p w14:paraId="06036FB8" w14:textId="28E5EB99" w:rsidR="00FD1FC8" w:rsidRPr="00966C6D" w:rsidRDefault="00FD1FC8" w:rsidP="00FE0B0A">
            <w:pPr>
              <w:jc w:val="center"/>
              <w:rPr>
                <w:sz w:val="24"/>
                <w:szCs w:val="24"/>
              </w:rPr>
            </w:pPr>
            <w:r w:rsidRPr="00966C6D">
              <w:rPr>
                <w:rFonts w:eastAsia="Times New Roman" w:cs="Arial"/>
                <w:sz w:val="20"/>
                <w:lang w:eastAsia="en-GB"/>
              </w:rPr>
              <w:t>4</w:t>
            </w:r>
          </w:p>
        </w:tc>
        <w:tc>
          <w:tcPr>
            <w:tcW w:w="3135" w:type="dxa"/>
          </w:tcPr>
          <w:p w14:paraId="4E3C654E" w14:textId="46BA09D3" w:rsidR="00FD1FC8" w:rsidRPr="00966C6D" w:rsidRDefault="00C53A81" w:rsidP="00FD1FC8">
            <w:r w:rsidRPr="00966C6D">
              <w:rPr>
                <w:rFonts w:eastAsia="Times New Roman" w:cs="Arial"/>
                <w:sz w:val="20"/>
                <w:lang w:eastAsia="en-GB"/>
              </w:rPr>
              <w:t>Ensure that all the information collected by the client is always up to date and</w:t>
            </w:r>
            <w:r w:rsidR="00966C6D" w:rsidRPr="00966C6D">
              <w:rPr>
                <w:rFonts w:eastAsia="Times New Roman" w:cs="Arial"/>
                <w:sz w:val="20"/>
                <w:lang w:eastAsia="en-GB"/>
              </w:rPr>
              <w:t xml:space="preserve"> ensure that there is a method in place to conduct changes if necessary</w:t>
            </w:r>
          </w:p>
        </w:tc>
        <w:tc>
          <w:tcPr>
            <w:tcW w:w="2535" w:type="dxa"/>
          </w:tcPr>
          <w:p w14:paraId="7E073674" w14:textId="78EB3C57" w:rsidR="00FD1FC8" w:rsidRPr="00966C6D" w:rsidRDefault="00966C6D" w:rsidP="00FD1FC8">
            <w:r w:rsidRPr="00966C6D">
              <w:rPr>
                <w:rFonts w:eastAsia="Times New Roman" w:cs="Arial"/>
                <w:sz w:val="20"/>
                <w:lang w:eastAsia="en-GB"/>
              </w:rPr>
              <w:t xml:space="preserve">The client decides to change some specifications </w:t>
            </w:r>
          </w:p>
        </w:tc>
      </w:tr>
      <w:tr w:rsidR="00FE0B0A" w:rsidRPr="00966C6D" w14:paraId="6634DBCC" w14:textId="26585239" w:rsidTr="00FE0B0A">
        <w:tc>
          <w:tcPr>
            <w:tcW w:w="2122" w:type="dxa"/>
          </w:tcPr>
          <w:p w14:paraId="1811F20F" w14:textId="79559796" w:rsidR="00FE0B0A" w:rsidRPr="00966C6D" w:rsidRDefault="00FE0B0A" w:rsidP="00FE0B0A">
            <w:pPr>
              <w:rPr>
                <w:sz w:val="24"/>
                <w:szCs w:val="24"/>
              </w:rPr>
            </w:pPr>
            <w:r w:rsidRPr="00966C6D">
              <w:rPr>
                <w:rFonts w:eastAsia="Times New Roman" w:cs="Arial"/>
                <w:sz w:val="20"/>
                <w:lang w:eastAsia="en-GB"/>
              </w:rPr>
              <w:t xml:space="preserve"> Design- </w:t>
            </w:r>
            <w:r>
              <w:rPr>
                <w:rFonts w:eastAsia="Times New Roman" w:cs="Arial"/>
                <w:sz w:val="20"/>
                <w:lang w:eastAsia="en-GB"/>
              </w:rPr>
              <w:t xml:space="preserve">the designs are different to what the customer wanted </w:t>
            </w:r>
          </w:p>
        </w:tc>
        <w:tc>
          <w:tcPr>
            <w:tcW w:w="1129" w:type="dxa"/>
          </w:tcPr>
          <w:p w14:paraId="037FF608" w14:textId="63A5455C" w:rsidR="00FE0B0A" w:rsidRPr="00966C6D" w:rsidRDefault="00FE0B0A" w:rsidP="00FE0B0A">
            <w:pPr>
              <w:rPr>
                <w:sz w:val="24"/>
                <w:szCs w:val="24"/>
              </w:rPr>
            </w:pPr>
            <w:r w:rsidRPr="00966C6D">
              <w:rPr>
                <w:rFonts w:eastAsia="Times New Roman" w:cs="Arial"/>
                <w:sz w:val="20"/>
                <w:lang w:eastAsia="en-GB"/>
              </w:rPr>
              <w:t xml:space="preserve"> </w:t>
            </w:r>
            <w:r>
              <w:rPr>
                <w:rFonts w:eastAsia="Times New Roman" w:cs="Arial"/>
                <w:sz w:val="20"/>
                <w:lang w:eastAsia="en-GB"/>
              </w:rPr>
              <w:t>High</w:t>
            </w:r>
          </w:p>
        </w:tc>
        <w:tc>
          <w:tcPr>
            <w:tcW w:w="1463" w:type="dxa"/>
          </w:tcPr>
          <w:p w14:paraId="5F0E3672" w14:textId="5662BB9A" w:rsidR="00FE0B0A" w:rsidRPr="00966C6D" w:rsidRDefault="00FE0B0A" w:rsidP="00FE0B0A">
            <w:pPr>
              <w:rPr>
                <w:sz w:val="24"/>
                <w:szCs w:val="24"/>
              </w:rPr>
            </w:pPr>
            <w:r w:rsidRPr="00966C6D">
              <w:rPr>
                <w:rFonts w:eastAsia="Times New Roman" w:cs="Arial"/>
                <w:sz w:val="20"/>
                <w:lang w:eastAsia="en-GB"/>
              </w:rPr>
              <w:t xml:space="preserve"> </w:t>
            </w:r>
            <w:r>
              <w:rPr>
                <w:rFonts w:eastAsia="Times New Roman" w:cs="Arial"/>
                <w:sz w:val="20"/>
                <w:lang w:eastAsia="en-GB"/>
              </w:rPr>
              <w:t>Medium/low</w:t>
            </w:r>
          </w:p>
        </w:tc>
        <w:tc>
          <w:tcPr>
            <w:tcW w:w="815" w:type="dxa"/>
          </w:tcPr>
          <w:p w14:paraId="3F4B8D54" w14:textId="178C2440" w:rsidR="00FE0B0A" w:rsidRPr="00966C6D" w:rsidRDefault="00FE0B0A" w:rsidP="00FE0B0A">
            <w:pPr>
              <w:jc w:val="center"/>
              <w:rPr>
                <w:sz w:val="24"/>
                <w:szCs w:val="24"/>
              </w:rPr>
            </w:pPr>
            <w:r w:rsidRPr="00966C6D">
              <w:rPr>
                <w:rFonts w:eastAsia="Times New Roman" w:cs="Arial"/>
                <w:sz w:val="20"/>
                <w:lang w:eastAsia="en-GB"/>
              </w:rPr>
              <w:t>3</w:t>
            </w:r>
          </w:p>
        </w:tc>
        <w:tc>
          <w:tcPr>
            <w:tcW w:w="3135" w:type="dxa"/>
          </w:tcPr>
          <w:p w14:paraId="25570E7B" w14:textId="0C5B15C5" w:rsidR="00FE0B0A" w:rsidRPr="00966C6D" w:rsidRDefault="00FE0B0A" w:rsidP="00FE0B0A">
            <w:r w:rsidRPr="00966C6D">
              <w:rPr>
                <w:rFonts w:eastAsia="Times New Roman" w:cs="Arial"/>
                <w:sz w:val="20"/>
                <w:lang w:eastAsia="en-GB"/>
              </w:rPr>
              <w:t xml:space="preserve"> </w:t>
            </w:r>
            <w:r>
              <w:rPr>
                <w:rFonts w:eastAsia="Times New Roman" w:cs="Arial"/>
                <w:sz w:val="20"/>
                <w:lang w:eastAsia="en-GB"/>
              </w:rPr>
              <w:t xml:space="preserve">Ensure that the team member understands what the customer want and keeps UpToDate with each change </w:t>
            </w:r>
          </w:p>
        </w:tc>
        <w:tc>
          <w:tcPr>
            <w:tcW w:w="2535" w:type="dxa"/>
          </w:tcPr>
          <w:p w14:paraId="17D339E3" w14:textId="1D5ECCC8" w:rsidR="00FE0B0A" w:rsidRPr="00966C6D" w:rsidRDefault="00FE0B0A" w:rsidP="00FE0B0A">
            <w:r>
              <w:rPr>
                <w:rFonts w:eastAsia="Times New Roman" w:cs="Arial"/>
                <w:sz w:val="20"/>
                <w:lang w:eastAsia="en-GB"/>
              </w:rPr>
              <w:t xml:space="preserve">Client isn’t happy with the design choices </w:t>
            </w:r>
          </w:p>
        </w:tc>
      </w:tr>
      <w:tr w:rsidR="00FE0B0A" w:rsidRPr="00966C6D" w14:paraId="50285CB9" w14:textId="77777777" w:rsidTr="00FE0B0A">
        <w:tc>
          <w:tcPr>
            <w:tcW w:w="2122" w:type="dxa"/>
          </w:tcPr>
          <w:p w14:paraId="34EA5E27" w14:textId="361D7DC2" w:rsidR="00FE0B0A" w:rsidRPr="00966C6D" w:rsidRDefault="00FE0B0A" w:rsidP="00FE0B0A">
            <w:pPr>
              <w:rPr>
                <w:rFonts w:eastAsia="Times New Roman" w:cs="Arial"/>
                <w:sz w:val="20"/>
                <w:lang w:eastAsia="en-GB"/>
              </w:rPr>
            </w:pPr>
            <w:r w:rsidRPr="00966C6D">
              <w:rPr>
                <w:rFonts w:eastAsia="Times New Roman" w:cs="Arial"/>
                <w:sz w:val="20"/>
                <w:lang w:eastAsia="en-GB"/>
              </w:rPr>
              <w:t xml:space="preserve">Implementation- </w:t>
            </w:r>
            <w:r>
              <w:rPr>
                <w:rFonts w:eastAsia="Times New Roman" w:cs="Arial"/>
                <w:sz w:val="20"/>
                <w:lang w:eastAsia="en-GB"/>
              </w:rPr>
              <w:t xml:space="preserve">the system doesn’t work </w:t>
            </w:r>
          </w:p>
        </w:tc>
        <w:tc>
          <w:tcPr>
            <w:tcW w:w="1129" w:type="dxa"/>
          </w:tcPr>
          <w:p w14:paraId="1E2ACE6B" w14:textId="246E5CF6" w:rsidR="00FE0B0A" w:rsidRPr="00966C6D" w:rsidRDefault="00FE0B0A" w:rsidP="00FE0B0A">
            <w:pPr>
              <w:rPr>
                <w:rFonts w:eastAsia="Times New Roman" w:cs="Arial"/>
                <w:sz w:val="20"/>
                <w:lang w:eastAsia="en-GB"/>
              </w:rPr>
            </w:pPr>
            <w:r w:rsidRPr="00966C6D">
              <w:rPr>
                <w:rFonts w:eastAsia="Times New Roman" w:cs="Arial"/>
                <w:sz w:val="20"/>
                <w:lang w:eastAsia="en-GB"/>
              </w:rPr>
              <w:t>High</w:t>
            </w:r>
          </w:p>
        </w:tc>
        <w:tc>
          <w:tcPr>
            <w:tcW w:w="1463" w:type="dxa"/>
          </w:tcPr>
          <w:p w14:paraId="6B3DA6F3" w14:textId="38F11FE9" w:rsidR="00FE0B0A" w:rsidRPr="00966C6D" w:rsidRDefault="00FE0B0A" w:rsidP="00FE0B0A">
            <w:pPr>
              <w:rPr>
                <w:rFonts w:eastAsia="Times New Roman" w:cs="Arial"/>
                <w:sz w:val="20"/>
                <w:lang w:eastAsia="en-GB"/>
              </w:rPr>
            </w:pPr>
            <w:r>
              <w:rPr>
                <w:rFonts w:eastAsia="Times New Roman" w:cs="Arial"/>
                <w:sz w:val="20"/>
                <w:lang w:eastAsia="en-GB"/>
              </w:rPr>
              <w:t>Medium/High</w:t>
            </w:r>
          </w:p>
        </w:tc>
        <w:tc>
          <w:tcPr>
            <w:tcW w:w="815" w:type="dxa"/>
          </w:tcPr>
          <w:p w14:paraId="373AAE71" w14:textId="1561FF9E" w:rsidR="00FE0B0A" w:rsidRPr="00966C6D" w:rsidRDefault="00FE0B0A" w:rsidP="00FE0B0A">
            <w:pPr>
              <w:jc w:val="center"/>
              <w:rPr>
                <w:rFonts w:eastAsia="Times New Roman" w:cs="Arial"/>
                <w:sz w:val="20"/>
                <w:lang w:eastAsia="en-GB"/>
              </w:rPr>
            </w:pPr>
            <w:r w:rsidRPr="00966C6D">
              <w:rPr>
                <w:rFonts w:eastAsia="Times New Roman" w:cs="Arial"/>
                <w:sz w:val="20"/>
                <w:lang w:eastAsia="en-GB"/>
              </w:rPr>
              <w:t>2</w:t>
            </w:r>
          </w:p>
        </w:tc>
        <w:tc>
          <w:tcPr>
            <w:tcW w:w="3135" w:type="dxa"/>
          </w:tcPr>
          <w:p w14:paraId="6142E9C2" w14:textId="6B981F4C" w:rsidR="00FE0B0A" w:rsidRPr="00966C6D" w:rsidRDefault="00FE0B0A" w:rsidP="00FE0B0A">
            <w:pPr>
              <w:rPr>
                <w:rFonts w:eastAsia="Times New Roman" w:cs="Arial"/>
                <w:sz w:val="20"/>
                <w:lang w:eastAsia="en-GB"/>
              </w:rPr>
            </w:pPr>
            <w:r>
              <w:rPr>
                <w:rFonts w:eastAsia="Times New Roman" w:cs="Arial"/>
                <w:sz w:val="20"/>
                <w:lang w:eastAsia="en-GB"/>
              </w:rPr>
              <w:t xml:space="preserve">Ensure that each team member is UpToDate and isn’t having any issues completing each task </w:t>
            </w:r>
          </w:p>
        </w:tc>
        <w:tc>
          <w:tcPr>
            <w:tcW w:w="2535" w:type="dxa"/>
          </w:tcPr>
          <w:p w14:paraId="5F0EA6F8" w14:textId="45F58AB7" w:rsidR="00FE0B0A" w:rsidRPr="00966C6D" w:rsidRDefault="00FE0B0A" w:rsidP="00FE0B0A">
            <w:pPr>
              <w:rPr>
                <w:rFonts w:eastAsia="Times New Roman" w:cs="Arial"/>
                <w:sz w:val="20"/>
                <w:lang w:eastAsia="en-GB"/>
              </w:rPr>
            </w:pPr>
            <w:r>
              <w:rPr>
                <w:rFonts w:eastAsia="Times New Roman" w:cs="Arial"/>
                <w:sz w:val="20"/>
                <w:lang w:eastAsia="en-GB"/>
              </w:rPr>
              <w:t xml:space="preserve">Team members struggle to code </w:t>
            </w:r>
          </w:p>
        </w:tc>
      </w:tr>
      <w:tr w:rsidR="00FE0B0A" w:rsidRPr="00966C6D" w14:paraId="1F02BDBC" w14:textId="4EDD538F" w:rsidTr="00FE0B0A">
        <w:tc>
          <w:tcPr>
            <w:tcW w:w="2122" w:type="dxa"/>
          </w:tcPr>
          <w:p w14:paraId="0EB3581B" w14:textId="6A0D3256" w:rsidR="00FE0B0A" w:rsidRPr="00966C6D" w:rsidRDefault="00FE0B0A" w:rsidP="00FE0B0A">
            <w:pPr>
              <w:rPr>
                <w:sz w:val="24"/>
                <w:szCs w:val="24"/>
              </w:rPr>
            </w:pPr>
            <w:r w:rsidRPr="00966C6D">
              <w:rPr>
                <w:rFonts w:eastAsia="Times New Roman" w:cs="Arial"/>
                <w:sz w:val="20"/>
                <w:lang w:eastAsia="en-GB"/>
              </w:rPr>
              <w:t xml:space="preserve"> Testing – </w:t>
            </w:r>
            <w:r>
              <w:rPr>
                <w:rFonts w:eastAsia="Times New Roman" w:cs="Arial"/>
                <w:sz w:val="20"/>
                <w:lang w:eastAsia="en-GB"/>
              </w:rPr>
              <w:t xml:space="preserve">unable to do any testing </w:t>
            </w:r>
          </w:p>
        </w:tc>
        <w:tc>
          <w:tcPr>
            <w:tcW w:w="1129" w:type="dxa"/>
          </w:tcPr>
          <w:p w14:paraId="1147B1E5" w14:textId="39115F62" w:rsidR="00FE0B0A" w:rsidRPr="00966C6D" w:rsidRDefault="00FE0B0A" w:rsidP="00FE0B0A">
            <w:pPr>
              <w:rPr>
                <w:sz w:val="24"/>
                <w:szCs w:val="24"/>
              </w:rPr>
            </w:pPr>
            <w:r w:rsidRPr="00966C6D">
              <w:rPr>
                <w:rFonts w:eastAsia="Times New Roman" w:cs="Arial"/>
                <w:sz w:val="20"/>
                <w:lang w:eastAsia="en-GB"/>
              </w:rPr>
              <w:t xml:space="preserve"> </w:t>
            </w:r>
            <w:r>
              <w:rPr>
                <w:rFonts w:eastAsia="Times New Roman" w:cs="Arial"/>
                <w:sz w:val="20"/>
                <w:lang w:eastAsia="en-GB"/>
              </w:rPr>
              <w:t>High</w:t>
            </w:r>
          </w:p>
        </w:tc>
        <w:tc>
          <w:tcPr>
            <w:tcW w:w="1463" w:type="dxa"/>
          </w:tcPr>
          <w:p w14:paraId="06804682" w14:textId="6A85022C" w:rsidR="00FE0B0A" w:rsidRPr="00966C6D" w:rsidRDefault="00FE0B0A" w:rsidP="00FE0B0A">
            <w:pPr>
              <w:rPr>
                <w:sz w:val="24"/>
                <w:szCs w:val="24"/>
              </w:rPr>
            </w:pPr>
            <w:r w:rsidRPr="00966C6D">
              <w:rPr>
                <w:rFonts w:eastAsia="Times New Roman" w:cs="Arial"/>
                <w:sz w:val="20"/>
                <w:lang w:eastAsia="en-GB"/>
              </w:rPr>
              <w:t xml:space="preserve"> Low</w:t>
            </w:r>
          </w:p>
        </w:tc>
        <w:tc>
          <w:tcPr>
            <w:tcW w:w="815" w:type="dxa"/>
          </w:tcPr>
          <w:p w14:paraId="021D9211" w14:textId="765772A7" w:rsidR="00FE0B0A" w:rsidRPr="00966C6D" w:rsidRDefault="00FE0B0A" w:rsidP="00FE0B0A">
            <w:pPr>
              <w:jc w:val="center"/>
              <w:rPr>
                <w:sz w:val="24"/>
                <w:szCs w:val="24"/>
              </w:rPr>
            </w:pPr>
            <w:r w:rsidRPr="00966C6D">
              <w:rPr>
                <w:rFonts w:eastAsia="Times New Roman" w:cs="Arial"/>
                <w:sz w:val="20"/>
                <w:lang w:eastAsia="en-GB"/>
              </w:rPr>
              <w:t>4</w:t>
            </w:r>
          </w:p>
        </w:tc>
        <w:tc>
          <w:tcPr>
            <w:tcW w:w="3135" w:type="dxa"/>
          </w:tcPr>
          <w:p w14:paraId="1BDB77A2" w14:textId="10BBBB15" w:rsidR="00FE0B0A" w:rsidRPr="00966C6D" w:rsidRDefault="00FE0B0A" w:rsidP="00FE0B0A">
            <w:r w:rsidRPr="00966C6D">
              <w:rPr>
                <w:rFonts w:eastAsia="Times New Roman" w:cs="Arial"/>
                <w:sz w:val="20"/>
                <w:lang w:eastAsia="en-GB"/>
              </w:rPr>
              <w:t xml:space="preserve"> </w:t>
            </w:r>
            <w:r>
              <w:rPr>
                <w:rFonts w:eastAsia="Times New Roman" w:cs="Arial"/>
                <w:sz w:val="20"/>
                <w:lang w:eastAsia="en-GB"/>
              </w:rPr>
              <w:t xml:space="preserve">Ensure that the team is on task and there is </w:t>
            </w:r>
            <w:r w:rsidR="00BA37E6">
              <w:rPr>
                <w:rFonts w:eastAsia="Times New Roman" w:cs="Arial"/>
                <w:sz w:val="20"/>
                <w:lang w:eastAsia="en-GB"/>
              </w:rPr>
              <w:t>an</w:t>
            </w:r>
            <w:r>
              <w:rPr>
                <w:rFonts w:eastAsia="Times New Roman" w:cs="Arial"/>
                <w:sz w:val="20"/>
                <w:lang w:eastAsia="en-GB"/>
              </w:rPr>
              <w:t xml:space="preserve"> enough time before testing </w:t>
            </w:r>
          </w:p>
        </w:tc>
        <w:tc>
          <w:tcPr>
            <w:tcW w:w="2535" w:type="dxa"/>
          </w:tcPr>
          <w:p w14:paraId="4D893DCB" w14:textId="5F96CD6E" w:rsidR="00FE0B0A" w:rsidRPr="00966C6D" w:rsidRDefault="00FE0B0A" w:rsidP="00FE0B0A">
            <w:r>
              <w:rPr>
                <w:rFonts w:eastAsia="Times New Roman" w:cs="Arial"/>
                <w:sz w:val="20"/>
                <w:lang w:eastAsia="en-GB"/>
              </w:rPr>
              <w:t xml:space="preserve">The team is </w:t>
            </w:r>
            <w:r w:rsidR="00BA37E6">
              <w:rPr>
                <w:rFonts w:eastAsia="Times New Roman" w:cs="Arial"/>
                <w:sz w:val="20"/>
                <w:lang w:eastAsia="en-GB"/>
              </w:rPr>
              <w:t>behind,</w:t>
            </w:r>
            <w:r>
              <w:rPr>
                <w:rFonts w:eastAsia="Times New Roman" w:cs="Arial"/>
                <w:sz w:val="20"/>
                <w:lang w:eastAsia="en-GB"/>
              </w:rPr>
              <w:t xml:space="preserve"> and the system isn’t finished </w:t>
            </w:r>
          </w:p>
        </w:tc>
      </w:tr>
      <w:tr w:rsidR="00FE0B0A" w:rsidRPr="00966C6D" w14:paraId="729E8A80" w14:textId="6D8F5D25" w:rsidTr="00FE0B0A">
        <w:tc>
          <w:tcPr>
            <w:tcW w:w="2122" w:type="dxa"/>
          </w:tcPr>
          <w:p w14:paraId="42D760A7" w14:textId="566F87DC" w:rsidR="00FE0B0A" w:rsidRPr="00966C6D" w:rsidRDefault="00FE0B0A" w:rsidP="00FE0B0A">
            <w:pPr>
              <w:rPr>
                <w:sz w:val="24"/>
                <w:szCs w:val="24"/>
              </w:rPr>
            </w:pPr>
            <w:r w:rsidRPr="00966C6D">
              <w:rPr>
                <w:rFonts w:eastAsia="Times New Roman" w:cs="Arial"/>
                <w:sz w:val="20"/>
                <w:lang w:eastAsia="en-GB"/>
              </w:rPr>
              <w:t xml:space="preserve"> Maintenance- </w:t>
            </w:r>
            <w:r>
              <w:rPr>
                <w:rFonts w:eastAsia="Times New Roman" w:cs="Arial"/>
                <w:sz w:val="20"/>
                <w:lang w:eastAsia="en-GB"/>
              </w:rPr>
              <w:t xml:space="preserve">the system is unable to be maintained after completion </w:t>
            </w:r>
          </w:p>
        </w:tc>
        <w:tc>
          <w:tcPr>
            <w:tcW w:w="1129" w:type="dxa"/>
          </w:tcPr>
          <w:p w14:paraId="5BA3CC6B" w14:textId="0FBBF232" w:rsidR="00FE0B0A" w:rsidRPr="00966C6D" w:rsidRDefault="00FE0B0A" w:rsidP="00FE0B0A">
            <w:pPr>
              <w:rPr>
                <w:sz w:val="24"/>
                <w:szCs w:val="24"/>
              </w:rPr>
            </w:pPr>
            <w:r w:rsidRPr="00966C6D">
              <w:rPr>
                <w:rFonts w:eastAsia="Times New Roman" w:cs="Arial"/>
                <w:sz w:val="20"/>
                <w:lang w:eastAsia="en-GB"/>
              </w:rPr>
              <w:t xml:space="preserve"> High</w:t>
            </w:r>
          </w:p>
        </w:tc>
        <w:tc>
          <w:tcPr>
            <w:tcW w:w="1463" w:type="dxa"/>
          </w:tcPr>
          <w:p w14:paraId="35E61856" w14:textId="38471186" w:rsidR="00FE0B0A" w:rsidRPr="00966C6D" w:rsidRDefault="00FE0B0A" w:rsidP="00FE0B0A">
            <w:pPr>
              <w:rPr>
                <w:sz w:val="24"/>
                <w:szCs w:val="24"/>
              </w:rPr>
            </w:pPr>
            <w:r w:rsidRPr="00966C6D">
              <w:rPr>
                <w:rFonts w:eastAsia="Times New Roman" w:cs="Arial"/>
                <w:sz w:val="20"/>
                <w:lang w:eastAsia="en-GB"/>
              </w:rPr>
              <w:t xml:space="preserve"> High</w:t>
            </w:r>
          </w:p>
        </w:tc>
        <w:tc>
          <w:tcPr>
            <w:tcW w:w="815" w:type="dxa"/>
          </w:tcPr>
          <w:p w14:paraId="5740718F" w14:textId="13D674D8" w:rsidR="00FE0B0A" w:rsidRPr="00966C6D" w:rsidRDefault="00FE0B0A" w:rsidP="00FE0B0A">
            <w:pPr>
              <w:jc w:val="center"/>
              <w:rPr>
                <w:sz w:val="24"/>
                <w:szCs w:val="24"/>
              </w:rPr>
            </w:pPr>
            <w:r w:rsidRPr="00966C6D">
              <w:rPr>
                <w:rFonts w:eastAsia="Times New Roman" w:cs="Arial"/>
                <w:sz w:val="20"/>
                <w:lang w:eastAsia="en-GB"/>
              </w:rPr>
              <w:t>1</w:t>
            </w:r>
          </w:p>
        </w:tc>
        <w:tc>
          <w:tcPr>
            <w:tcW w:w="3135" w:type="dxa"/>
          </w:tcPr>
          <w:p w14:paraId="2FF55432" w14:textId="314B7D67" w:rsidR="00FE0B0A" w:rsidRPr="00966C6D" w:rsidRDefault="00FE0B0A" w:rsidP="00FE0B0A">
            <w:r w:rsidRPr="00966C6D">
              <w:rPr>
                <w:rFonts w:eastAsia="Times New Roman" w:cs="Arial"/>
                <w:sz w:val="20"/>
                <w:lang w:eastAsia="en-GB"/>
              </w:rPr>
              <w:t xml:space="preserve"> Implement preventative/perfective maintenance to ensure the detection of any latent faults in the software and correct them before they become effective faults</w:t>
            </w:r>
          </w:p>
        </w:tc>
        <w:tc>
          <w:tcPr>
            <w:tcW w:w="2535" w:type="dxa"/>
          </w:tcPr>
          <w:p w14:paraId="38169A6E" w14:textId="77777777" w:rsidR="00FE0B0A" w:rsidRPr="00966C6D" w:rsidRDefault="00FE0B0A" w:rsidP="00FE0B0A">
            <w:pPr>
              <w:ind w:left="140" w:right="140"/>
              <w:jc w:val="both"/>
              <w:rPr>
                <w:rFonts w:eastAsia="Times New Roman" w:cs="Times New Roman"/>
                <w:sz w:val="20"/>
                <w:szCs w:val="24"/>
                <w:lang w:eastAsia="en-GB"/>
              </w:rPr>
            </w:pPr>
            <w:r>
              <w:rPr>
                <w:rFonts w:eastAsia="Times New Roman" w:cs="Arial"/>
                <w:sz w:val="20"/>
                <w:lang w:eastAsia="en-GB"/>
              </w:rPr>
              <w:t xml:space="preserve">There wasn’t enough testing conducted </w:t>
            </w:r>
          </w:p>
          <w:p w14:paraId="71ABD076" w14:textId="31B68787" w:rsidR="00FE0B0A" w:rsidRPr="00966C6D" w:rsidRDefault="00FE0B0A" w:rsidP="00FE0B0A"/>
        </w:tc>
      </w:tr>
    </w:tbl>
    <w:p w14:paraId="2AFD6232" w14:textId="215D5C56" w:rsidR="005C5820" w:rsidRPr="00966C6D" w:rsidRDefault="005C5820" w:rsidP="00515154">
      <w:pPr>
        <w:jc w:val="both"/>
        <w:rPr>
          <w:color w:val="auto"/>
        </w:rPr>
      </w:pPr>
    </w:p>
    <w:p w14:paraId="4A304DEA" w14:textId="77777777" w:rsidR="00794611" w:rsidRPr="00966C6D" w:rsidRDefault="00794611" w:rsidP="00794611">
      <w:pPr>
        <w:pStyle w:val="Heading1"/>
        <w:rPr>
          <w:rFonts w:asciiTheme="minorHAnsi" w:hAnsiTheme="minorHAnsi"/>
        </w:rPr>
      </w:pPr>
      <w:bookmarkStart w:id="10" w:name="_Toc8848994"/>
      <w:r w:rsidRPr="00966C6D">
        <w:rPr>
          <w:rFonts w:asciiTheme="minorHAnsi" w:hAnsiTheme="minorHAnsi"/>
        </w:rPr>
        <w:lastRenderedPageBreak/>
        <w:t>System development methodology Justification</w:t>
      </w:r>
      <w:bookmarkEnd w:id="10"/>
      <w:r w:rsidRPr="00966C6D">
        <w:rPr>
          <w:rFonts w:asciiTheme="minorHAnsi" w:hAnsiTheme="minorHAnsi"/>
        </w:rPr>
        <w:t xml:space="preserve"> </w:t>
      </w:r>
    </w:p>
    <w:p w14:paraId="727BBFFF" w14:textId="3235AF43" w:rsidR="00794611" w:rsidRPr="00966C6D" w:rsidRDefault="00794611" w:rsidP="00794611">
      <w:pPr>
        <w:jc w:val="both"/>
      </w:pPr>
      <w:r w:rsidRPr="00966C6D">
        <w:t>Looking at the list of different methodology’s and comparing them, we had decided that the best method that would fit in with ou</w:t>
      </w:r>
      <w:r w:rsidR="00CF6357" w:rsidRPr="00966C6D">
        <w:t>r</w:t>
      </w:r>
      <w:r w:rsidRPr="00966C6D">
        <w:t xml:space="preserve"> development plan was the Spiral methodology. This being because the method fits our project requirements, is beginner friendly as we are using unfamiliar technology, is very simple and easy to follow.</w:t>
      </w:r>
    </w:p>
    <w:p w14:paraId="6FD3B813" w14:textId="6DCD3EA4" w:rsidR="00C0316B" w:rsidRPr="00966C6D" w:rsidRDefault="00C0316B" w:rsidP="00C0316B">
      <w:pPr>
        <w:pStyle w:val="Heading1"/>
        <w:rPr>
          <w:rFonts w:asciiTheme="minorHAnsi" w:hAnsiTheme="minorHAnsi"/>
        </w:rPr>
      </w:pPr>
      <w:bookmarkStart w:id="11" w:name="_Toc8848995"/>
      <w:r w:rsidRPr="00966C6D">
        <w:rPr>
          <w:rFonts w:asciiTheme="minorHAnsi" w:hAnsiTheme="minorHAnsi"/>
        </w:rPr>
        <w:t>Requirements documentation</w:t>
      </w:r>
      <w:bookmarkEnd w:id="11"/>
    </w:p>
    <w:p w14:paraId="509177C7" w14:textId="77777777" w:rsidR="00C0316B" w:rsidRPr="00966C6D" w:rsidRDefault="00C0316B" w:rsidP="00794611">
      <w:pPr>
        <w:jc w:val="both"/>
      </w:pPr>
    </w:p>
    <w:p w14:paraId="3AE2EF16" w14:textId="1F299A58" w:rsidR="00794611" w:rsidRPr="00966C6D" w:rsidRDefault="00794611" w:rsidP="00C0316B">
      <w:pPr>
        <w:pStyle w:val="Subtitle"/>
        <w:rPr>
          <w:rFonts w:asciiTheme="minorHAnsi" w:hAnsiTheme="minorHAnsi"/>
          <w:sz w:val="24"/>
        </w:rPr>
      </w:pPr>
      <w:r w:rsidRPr="00966C6D">
        <w:rPr>
          <w:rFonts w:asciiTheme="minorHAnsi" w:hAnsiTheme="minorHAnsi"/>
          <w:sz w:val="24"/>
        </w:rPr>
        <w:t>Functional</w:t>
      </w:r>
    </w:p>
    <w:p w14:paraId="030113D6" w14:textId="77777777" w:rsidR="00794611" w:rsidRPr="00966C6D" w:rsidRDefault="00794611" w:rsidP="00C0316B">
      <w:pPr>
        <w:pStyle w:val="ListNumber"/>
        <w:rPr>
          <w:sz w:val="32"/>
        </w:rPr>
      </w:pPr>
      <w:r w:rsidRPr="00966C6D">
        <w:rPr>
          <w:sz w:val="32"/>
        </w:rPr>
        <w:t xml:space="preserve">Must have: </w:t>
      </w:r>
    </w:p>
    <w:p w14:paraId="5B62B50F" w14:textId="77777777" w:rsidR="00794611" w:rsidRPr="00966C6D" w:rsidRDefault="00794611" w:rsidP="00794611">
      <w:pPr>
        <w:pStyle w:val="ListParagraph"/>
        <w:numPr>
          <w:ilvl w:val="0"/>
          <w:numId w:val="28"/>
        </w:numPr>
        <w:spacing w:before="0" w:after="160" w:line="259" w:lineRule="auto"/>
      </w:pPr>
      <w:r w:rsidRPr="00966C6D">
        <w:t>Access levels</w:t>
      </w:r>
    </w:p>
    <w:p w14:paraId="74C8E2C1" w14:textId="77777777" w:rsidR="00794611" w:rsidRPr="00966C6D" w:rsidRDefault="00794611" w:rsidP="00794611">
      <w:pPr>
        <w:pStyle w:val="ListParagraph"/>
        <w:numPr>
          <w:ilvl w:val="0"/>
          <w:numId w:val="28"/>
        </w:numPr>
        <w:spacing w:before="0" w:after="160" w:line="259" w:lineRule="auto"/>
      </w:pPr>
      <w:r w:rsidRPr="00966C6D">
        <w:t>Database</w:t>
      </w:r>
    </w:p>
    <w:p w14:paraId="59B002F1" w14:textId="77777777" w:rsidR="00794611" w:rsidRPr="00966C6D" w:rsidRDefault="00794611" w:rsidP="00794611">
      <w:pPr>
        <w:pStyle w:val="ListParagraph"/>
        <w:numPr>
          <w:ilvl w:val="0"/>
          <w:numId w:val="28"/>
        </w:numPr>
        <w:spacing w:before="0" w:after="160" w:line="259" w:lineRule="auto"/>
      </w:pPr>
      <w:r w:rsidRPr="00966C6D">
        <w:t>Different classes for each access level</w:t>
      </w:r>
    </w:p>
    <w:p w14:paraId="506DC911" w14:textId="77777777" w:rsidR="00794611" w:rsidRPr="00966C6D" w:rsidRDefault="00794611" w:rsidP="00794611">
      <w:pPr>
        <w:pStyle w:val="ListParagraph"/>
        <w:numPr>
          <w:ilvl w:val="0"/>
          <w:numId w:val="28"/>
        </w:numPr>
        <w:spacing w:before="0" w:after="160" w:line="259" w:lineRule="auto"/>
      </w:pPr>
      <w:r w:rsidRPr="00966C6D">
        <w:t>Activities</w:t>
      </w:r>
    </w:p>
    <w:p w14:paraId="1EC77223" w14:textId="77777777" w:rsidR="00794611" w:rsidRPr="00966C6D" w:rsidRDefault="00794611" w:rsidP="00794611">
      <w:pPr>
        <w:pStyle w:val="ListParagraph"/>
        <w:numPr>
          <w:ilvl w:val="0"/>
          <w:numId w:val="28"/>
        </w:numPr>
        <w:spacing w:before="0" w:after="160" w:line="259" w:lineRule="auto"/>
      </w:pPr>
      <w:r w:rsidRPr="00966C6D">
        <w:t>Image/text upload</w:t>
      </w:r>
    </w:p>
    <w:p w14:paraId="64725DD6" w14:textId="77777777" w:rsidR="00794611" w:rsidRPr="00966C6D" w:rsidRDefault="00794611" w:rsidP="00794611">
      <w:pPr>
        <w:pStyle w:val="ListParagraph"/>
        <w:numPr>
          <w:ilvl w:val="0"/>
          <w:numId w:val="28"/>
        </w:numPr>
        <w:spacing w:before="0" w:after="160" w:line="259" w:lineRule="auto"/>
      </w:pPr>
      <w:r w:rsidRPr="00966C6D">
        <w:t>Payments/receipts</w:t>
      </w:r>
    </w:p>
    <w:p w14:paraId="1286D2A1" w14:textId="77777777" w:rsidR="00794611" w:rsidRPr="00966C6D" w:rsidRDefault="00794611" w:rsidP="00794611">
      <w:pPr>
        <w:pStyle w:val="ListParagraph"/>
        <w:numPr>
          <w:ilvl w:val="0"/>
          <w:numId w:val="28"/>
        </w:numPr>
        <w:spacing w:before="0" w:after="160" w:line="259" w:lineRule="auto"/>
      </w:pPr>
      <w:r w:rsidRPr="00966C6D">
        <w:t>Multiple schools</w:t>
      </w:r>
    </w:p>
    <w:p w14:paraId="594B35F1" w14:textId="77777777" w:rsidR="00794611" w:rsidRPr="00966C6D" w:rsidRDefault="00794611" w:rsidP="00794611">
      <w:pPr>
        <w:pStyle w:val="ListParagraph"/>
        <w:numPr>
          <w:ilvl w:val="0"/>
          <w:numId w:val="28"/>
        </w:numPr>
        <w:spacing w:before="0" w:after="160" w:line="259" w:lineRule="auto"/>
      </w:pPr>
      <w:r w:rsidRPr="00966C6D">
        <w:t>Login system</w:t>
      </w:r>
    </w:p>
    <w:p w14:paraId="35613505" w14:textId="77777777" w:rsidR="00794611" w:rsidRPr="00966C6D" w:rsidRDefault="00794611" w:rsidP="00794611">
      <w:pPr>
        <w:pStyle w:val="ListParagraph"/>
        <w:numPr>
          <w:ilvl w:val="0"/>
          <w:numId w:val="28"/>
        </w:numPr>
        <w:spacing w:before="0" w:after="160" w:line="259" w:lineRule="auto"/>
      </w:pPr>
      <w:r w:rsidRPr="00966C6D">
        <w:t>Associated guardian and tutor and school to pupils</w:t>
      </w:r>
    </w:p>
    <w:p w14:paraId="6D3BCBD1" w14:textId="77777777" w:rsidR="00794611" w:rsidRPr="00966C6D" w:rsidRDefault="00794611" w:rsidP="00794611">
      <w:pPr>
        <w:pStyle w:val="ListParagraph"/>
        <w:numPr>
          <w:ilvl w:val="0"/>
          <w:numId w:val="28"/>
        </w:numPr>
        <w:spacing w:before="0" w:after="160" w:line="259" w:lineRule="auto"/>
      </w:pPr>
    </w:p>
    <w:p w14:paraId="2A070A50" w14:textId="77777777" w:rsidR="00794611" w:rsidRPr="00966C6D" w:rsidRDefault="00794611" w:rsidP="00C0316B">
      <w:pPr>
        <w:pStyle w:val="ListNumber"/>
      </w:pPr>
      <w:r w:rsidRPr="00966C6D">
        <w:t>Pupil</w:t>
      </w:r>
    </w:p>
    <w:p w14:paraId="6B235C6D" w14:textId="77777777" w:rsidR="00794611" w:rsidRPr="00966C6D" w:rsidRDefault="00794611" w:rsidP="00794611">
      <w:pPr>
        <w:pStyle w:val="ListParagraph"/>
        <w:numPr>
          <w:ilvl w:val="0"/>
          <w:numId w:val="31"/>
        </w:numPr>
        <w:spacing w:before="0" w:after="160" w:line="259" w:lineRule="auto"/>
      </w:pPr>
      <w:r w:rsidRPr="00966C6D">
        <w:t>Can view activities</w:t>
      </w:r>
    </w:p>
    <w:p w14:paraId="469DB8BC" w14:textId="77777777" w:rsidR="00794611" w:rsidRPr="00966C6D" w:rsidRDefault="00794611" w:rsidP="00794611">
      <w:pPr>
        <w:pStyle w:val="ListParagraph"/>
        <w:numPr>
          <w:ilvl w:val="0"/>
          <w:numId w:val="31"/>
        </w:numPr>
        <w:spacing w:before="0" w:after="160" w:line="259" w:lineRule="auto"/>
      </w:pPr>
      <w:r w:rsidRPr="00966C6D">
        <w:t>Upload files for activities</w:t>
      </w:r>
    </w:p>
    <w:p w14:paraId="2BC4D6F2" w14:textId="77777777" w:rsidR="00794611" w:rsidRPr="00966C6D" w:rsidRDefault="00794611" w:rsidP="00C0316B">
      <w:pPr>
        <w:pStyle w:val="ListNumber"/>
      </w:pPr>
      <w:r w:rsidRPr="00966C6D">
        <w:t>Teachers</w:t>
      </w:r>
    </w:p>
    <w:p w14:paraId="3976C2CD" w14:textId="77777777" w:rsidR="00794611" w:rsidRPr="00966C6D" w:rsidRDefault="00794611" w:rsidP="00794611">
      <w:pPr>
        <w:pStyle w:val="ListParagraph"/>
        <w:numPr>
          <w:ilvl w:val="0"/>
          <w:numId w:val="32"/>
        </w:numPr>
        <w:spacing w:before="0" w:after="160" w:line="259" w:lineRule="auto"/>
      </w:pPr>
      <w:r w:rsidRPr="00966C6D">
        <w:t>Can manage free activities (create, modify, delete, view)</w:t>
      </w:r>
    </w:p>
    <w:p w14:paraId="1C1C17DA" w14:textId="77777777" w:rsidR="00794611" w:rsidRPr="00966C6D" w:rsidRDefault="00794611" w:rsidP="00794611">
      <w:pPr>
        <w:pStyle w:val="ListParagraph"/>
        <w:numPr>
          <w:ilvl w:val="0"/>
          <w:numId w:val="32"/>
        </w:numPr>
        <w:spacing w:before="0" w:after="160" w:line="259" w:lineRule="auto"/>
      </w:pPr>
      <w:r w:rsidRPr="00966C6D">
        <w:t>Can manage pupil</w:t>
      </w:r>
    </w:p>
    <w:p w14:paraId="7CCBD6D1" w14:textId="77777777" w:rsidR="00794611" w:rsidRPr="00966C6D" w:rsidRDefault="00794611" w:rsidP="00794611">
      <w:pPr>
        <w:pStyle w:val="ListParagraph"/>
        <w:numPr>
          <w:ilvl w:val="0"/>
          <w:numId w:val="32"/>
        </w:numPr>
        <w:spacing w:before="0" w:after="160" w:line="259" w:lineRule="auto"/>
      </w:pPr>
      <w:r w:rsidRPr="00966C6D">
        <w:t>Can do everything that pupil can</w:t>
      </w:r>
    </w:p>
    <w:p w14:paraId="32FCFAD9" w14:textId="77777777" w:rsidR="00794611" w:rsidRPr="00966C6D" w:rsidRDefault="00794611" w:rsidP="00794611">
      <w:pPr>
        <w:pStyle w:val="ListParagraph"/>
        <w:numPr>
          <w:ilvl w:val="0"/>
          <w:numId w:val="32"/>
        </w:numPr>
        <w:spacing w:before="0" w:after="160" w:line="259" w:lineRule="auto"/>
      </w:pPr>
      <w:r w:rsidRPr="00966C6D">
        <w:t>Can link pupil account to parent account</w:t>
      </w:r>
    </w:p>
    <w:p w14:paraId="2E303877" w14:textId="77777777" w:rsidR="00794611" w:rsidRPr="00966C6D" w:rsidRDefault="00794611" w:rsidP="00C0316B">
      <w:pPr>
        <w:pStyle w:val="ListNumber"/>
      </w:pPr>
      <w:r w:rsidRPr="00966C6D">
        <w:t>Parents</w:t>
      </w:r>
    </w:p>
    <w:p w14:paraId="0AF2FAB6" w14:textId="77777777" w:rsidR="00794611" w:rsidRPr="00966C6D" w:rsidRDefault="00794611" w:rsidP="00794611">
      <w:pPr>
        <w:pStyle w:val="ListParagraph"/>
        <w:numPr>
          <w:ilvl w:val="0"/>
          <w:numId w:val="33"/>
        </w:numPr>
        <w:spacing w:before="0" w:after="160" w:line="259" w:lineRule="auto"/>
      </w:pPr>
      <w:r w:rsidRPr="00966C6D">
        <w:t>Can make payments</w:t>
      </w:r>
    </w:p>
    <w:p w14:paraId="2688C48D" w14:textId="77777777" w:rsidR="00794611" w:rsidRPr="00966C6D" w:rsidRDefault="00794611" w:rsidP="00794611">
      <w:pPr>
        <w:pStyle w:val="ListParagraph"/>
        <w:numPr>
          <w:ilvl w:val="0"/>
          <w:numId w:val="33"/>
        </w:numPr>
        <w:spacing w:before="0" w:after="160" w:line="259" w:lineRule="auto"/>
      </w:pPr>
      <w:r w:rsidRPr="00966C6D">
        <w:t>Can refund payments</w:t>
      </w:r>
    </w:p>
    <w:p w14:paraId="67E9240C" w14:textId="77777777" w:rsidR="00794611" w:rsidRPr="00966C6D" w:rsidRDefault="00794611" w:rsidP="00794611">
      <w:pPr>
        <w:pStyle w:val="ListParagraph"/>
        <w:numPr>
          <w:ilvl w:val="0"/>
          <w:numId w:val="33"/>
        </w:numPr>
        <w:spacing w:before="0" w:after="160" w:line="259" w:lineRule="auto"/>
      </w:pPr>
      <w:r w:rsidRPr="00966C6D">
        <w:t>Can do everything that pupil can</w:t>
      </w:r>
    </w:p>
    <w:p w14:paraId="7618BD7E" w14:textId="77777777" w:rsidR="00794611" w:rsidRPr="00966C6D" w:rsidRDefault="00794611" w:rsidP="00794611">
      <w:pPr>
        <w:pStyle w:val="ListParagraph"/>
        <w:numPr>
          <w:ilvl w:val="0"/>
          <w:numId w:val="33"/>
        </w:numPr>
        <w:spacing w:before="0" w:after="160" w:line="259" w:lineRule="auto"/>
      </w:pPr>
      <w:r w:rsidRPr="00966C6D">
        <w:lastRenderedPageBreak/>
        <w:t>Can manage (view, create, modify, delete only ones that were created by them) multiple pupil activities</w:t>
      </w:r>
    </w:p>
    <w:p w14:paraId="2E2A8283" w14:textId="77777777" w:rsidR="00794611" w:rsidRPr="00966C6D" w:rsidRDefault="00794611" w:rsidP="00C0316B">
      <w:pPr>
        <w:pStyle w:val="ListNumber"/>
      </w:pPr>
      <w:r w:rsidRPr="00966C6D">
        <w:t>Board</w:t>
      </w:r>
    </w:p>
    <w:p w14:paraId="2FDD9942" w14:textId="77777777" w:rsidR="00794611" w:rsidRPr="00966C6D" w:rsidRDefault="00794611" w:rsidP="00794611">
      <w:pPr>
        <w:pStyle w:val="ListParagraph"/>
        <w:numPr>
          <w:ilvl w:val="0"/>
          <w:numId w:val="34"/>
        </w:numPr>
        <w:spacing w:before="0" w:after="160" w:line="259" w:lineRule="auto"/>
      </w:pPr>
      <w:r w:rsidRPr="00966C6D">
        <w:t>Can manage teachers</w:t>
      </w:r>
    </w:p>
    <w:p w14:paraId="634D3F42" w14:textId="77777777" w:rsidR="00794611" w:rsidRPr="00966C6D" w:rsidRDefault="00794611" w:rsidP="00794611">
      <w:pPr>
        <w:pStyle w:val="ListParagraph"/>
        <w:numPr>
          <w:ilvl w:val="0"/>
          <w:numId w:val="34"/>
        </w:numPr>
        <w:spacing w:before="0" w:after="160" w:line="259" w:lineRule="auto"/>
      </w:pPr>
      <w:r w:rsidRPr="00966C6D">
        <w:t>Can manage parents</w:t>
      </w:r>
    </w:p>
    <w:p w14:paraId="2580AF5B" w14:textId="77777777" w:rsidR="00794611" w:rsidRPr="00966C6D" w:rsidRDefault="00794611" w:rsidP="00794611">
      <w:pPr>
        <w:pStyle w:val="ListParagraph"/>
        <w:numPr>
          <w:ilvl w:val="0"/>
          <w:numId w:val="34"/>
        </w:numPr>
        <w:spacing w:before="0" w:after="160" w:line="259" w:lineRule="auto"/>
      </w:pPr>
      <w:r w:rsidRPr="00966C6D">
        <w:t>Can manage invoices</w:t>
      </w:r>
    </w:p>
    <w:p w14:paraId="54D3EA82" w14:textId="77777777" w:rsidR="00794611" w:rsidRPr="00966C6D" w:rsidRDefault="00794611" w:rsidP="00794611">
      <w:pPr>
        <w:pStyle w:val="ListParagraph"/>
        <w:numPr>
          <w:ilvl w:val="0"/>
          <w:numId w:val="34"/>
        </w:numPr>
        <w:spacing w:before="0" w:after="160" w:line="259" w:lineRule="auto"/>
      </w:pPr>
      <w:r w:rsidRPr="00966C6D">
        <w:t xml:space="preserve">Can manage paid activities </w:t>
      </w:r>
    </w:p>
    <w:p w14:paraId="60D85CC2" w14:textId="77777777" w:rsidR="00794611" w:rsidRPr="00966C6D" w:rsidRDefault="00794611" w:rsidP="00794611">
      <w:pPr>
        <w:pStyle w:val="ListParagraph"/>
        <w:numPr>
          <w:ilvl w:val="0"/>
          <w:numId w:val="34"/>
        </w:numPr>
        <w:spacing w:before="0" w:after="160" w:line="259" w:lineRule="auto"/>
      </w:pPr>
      <w:r w:rsidRPr="00966C6D">
        <w:t>Can do everything that teacher and parents do</w:t>
      </w:r>
    </w:p>
    <w:p w14:paraId="676B6F04" w14:textId="77777777" w:rsidR="00794611" w:rsidRPr="00966C6D" w:rsidRDefault="00794611" w:rsidP="00794611">
      <w:pPr>
        <w:pStyle w:val="ListParagraph"/>
        <w:numPr>
          <w:ilvl w:val="0"/>
          <w:numId w:val="34"/>
        </w:numPr>
        <w:spacing w:before="0" w:after="160" w:line="259" w:lineRule="auto"/>
      </w:pPr>
      <w:r w:rsidRPr="00966C6D">
        <w:t>Can manage multiples of above activities</w:t>
      </w:r>
    </w:p>
    <w:p w14:paraId="1F8EE5EA" w14:textId="77777777" w:rsidR="00794611" w:rsidRPr="00966C6D" w:rsidRDefault="00794611" w:rsidP="00794611">
      <w:pPr>
        <w:pStyle w:val="ListParagraph"/>
      </w:pPr>
    </w:p>
    <w:p w14:paraId="48170658" w14:textId="77777777" w:rsidR="00794611" w:rsidRPr="00966C6D" w:rsidRDefault="00794611" w:rsidP="00C0316B">
      <w:pPr>
        <w:pStyle w:val="ListNumber"/>
      </w:pPr>
      <w:r w:rsidRPr="00966C6D">
        <w:t>Admin</w:t>
      </w:r>
    </w:p>
    <w:p w14:paraId="365B2A9F" w14:textId="77777777" w:rsidR="00794611" w:rsidRPr="00966C6D" w:rsidRDefault="00794611" w:rsidP="00794611">
      <w:pPr>
        <w:pStyle w:val="ListParagraph"/>
        <w:numPr>
          <w:ilvl w:val="0"/>
          <w:numId w:val="30"/>
        </w:numPr>
        <w:spacing w:before="0" w:after="160" w:line="259" w:lineRule="auto"/>
      </w:pPr>
      <w:r w:rsidRPr="00966C6D">
        <w:t>Create, remove, modify schools(board)</w:t>
      </w:r>
    </w:p>
    <w:p w14:paraId="627EE8A1" w14:textId="77777777" w:rsidR="00794611" w:rsidRPr="00966C6D" w:rsidRDefault="00794611" w:rsidP="00794611">
      <w:pPr>
        <w:pStyle w:val="ListParagraph"/>
        <w:numPr>
          <w:ilvl w:val="0"/>
          <w:numId w:val="30"/>
        </w:numPr>
        <w:spacing w:before="0" w:after="160" w:line="259" w:lineRule="auto"/>
      </w:pPr>
      <w:r w:rsidRPr="00966C6D">
        <w:t>And do everything that board does</w:t>
      </w:r>
    </w:p>
    <w:p w14:paraId="39AF64A5" w14:textId="77777777" w:rsidR="00794611" w:rsidRPr="00966C6D" w:rsidRDefault="00794611" w:rsidP="00C0316B">
      <w:pPr>
        <w:pStyle w:val="ListNumber"/>
      </w:pPr>
      <w:r w:rsidRPr="00966C6D">
        <w:t>Activity</w:t>
      </w:r>
    </w:p>
    <w:p w14:paraId="18B4E6F5" w14:textId="77777777" w:rsidR="00794611" w:rsidRPr="00966C6D" w:rsidRDefault="00794611" w:rsidP="00794611">
      <w:pPr>
        <w:pStyle w:val="ListParagraph"/>
        <w:numPr>
          <w:ilvl w:val="0"/>
          <w:numId w:val="35"/>
        </w:numPr>
        <w:spacing w:before="0" w:after="160" w:line="259" w:lineRule="auto"/>
      </w:pPr>
      <w:r w:rsidRPr="00966C6D">
        <w:t>Can be group</w:t>
      </w:r>
    </w:p>
    <w:p w14:paraId="6F0D16C0" w14:textId="77777777" w:rsidR="00794611" w:rsidRPr="00966C6D" w:rsidRDefault="00794611" w:rsidP="00794611">
      <w:pPr>
        <w:pStyle w:val="ListParagraph"/>
        <w:numPr>
          <w:ilvl w:val="0"/>
          <w:numId w:val="35"/>
        </w:numPr>
        <w:spacing w:before="0" w:after="160" w:line="259" w:lineRule="auto"/>
      </w:pPr>
      <w:r w:rsidRPr="00966C6D">
        <w:t xml:space="preserve">Can be individual </w:t>
      </w:r>
    </w:p>
    <w:p w14:paraId="642EA41B" w14:textId="77777777" w:rsidR="00794611" w:rsidRPr="00966C6D" w:rsidRDefault="00794611" w:rsidP="00794611">
      <w:pPr>
        <w:pStyle w:val="ListParagraph"/>
        <w:numPr>
          <w:ilvl w:val="0"/>
          <w:numId w:val="35"/>
        </w:numPr>
        <w:spacing w:before="0" w:after="160" w:line="259" w:lineRule="auto"/>
      </w:pPr>
      <w:r w:rsidRPr="00966C6D">
        <w:t>Should be linked to user or group</w:t>
      </w:r>
    </w:p>
    <w:p w14:paraId="6C5A906C" w14:textId="77777777" w:rsidR="00794611" w:rsidRPr="00966C6D" w:rsidRDefault="00794611" w:rsidP="00C0316B">
      <w:pPr>
        <w:pStyle w:val="ListNumber"/>
      </w:pPr>
      <w:r w:rsidRPr="00966C6D">
        <w:t>Payments</w:t>
      </w:r>
    </w:p>
    <w:p w14:paraId="69637FA9" w14:textId="77777777" w:rsidR="00794611" w:rsidRPr="00966C6D" w:rsidRDefault="00794611" w:rsidP="00794611">
      <w:pPr>
        <w:pStyle w:val="ListParagraph"/>
        <w:numPr>
          <w:ilvl w:val="0"/>
          <w:numId w:val="36"/>
        </w:numPr>
        <w:spacing w:before="0" w:after="160" w:line="259" w:lineRule="auto"/>
      </w:pPr>
      <w:r w:rsidRPr="00966C6D">
        <w:t>Can only be made by parents</w:t>
      </w:r>
    </w:p>
    <w:p w14:paraId="29255D1F" w14:textId="77777777" w:rsidR="00794611" w:rsidRPr="00966C6D" w:rsidRDefault="00794611" w:rsidP="00794611">
      <w:pPr>
        <w:pStyle w:val="ListParagraph"/>
        <w:numPr>
          <w:ilvl w:val="0"/>
          <w:numId w:val="36"/>
        </w:numPr>
        <w:spacing w:before="0" w:after="160" w:line="259" w:lineRule="auto"/>
      </w:pPr>
      <w:r w:rsidRPr="00966C6D">
        <w:t>Can be refunded</w:t>
      </w:r>
    </w:p>
    <w:p w14:paraId="1972493A" w14:textId="77777777" w:rsidR="00794611" w:rsidRPr="00966C6D" w:rsidRDefault="00794611" w:rsidP="00C0316B">
      <w:pPr>
        <w:pStyle w:val="ListParagraph"/>
        <w:spacing w:before="0" w:after="160" w:line="259" w:lineRule="auto"/>
      </w:pPr>
    </w:p>
    <w:p w14:paraId="506FFD2D" w14:textId="77777777" w:rsidR="00794611" w:rsidRPr="00966C6D" w:rsidRDefault="00794611" w:rsidP="00C0316B">
      <w:pPr>
        <w:pStyle w:val="Subtitle"/>
        <w:rPr>
          <w:rFonts w:asciiTheme="minorHAnsi" w:hAnsiTheme="minorHAnsi"/>
          <w:sz w:val="24"/>
        </w:rPr>
      </w:pPr>
      <w:r w:rsidRPr="00966C6D">
        <w:rPr>
          <w:rFonts w:asciiTheme="minorHAnsi" w:hAnsiTheme="minorHAnsi"/>
          <w:sz w:val="24"/>
        </w:rPr>
        <w:t>Non-functional</w:t>
      </w:r>
    </w:p>
    <w:p w14:paraId="73508FA5" w14:textId="77777777" w:rsidR="00794611" w:rsidRPr="00966C6D" w:rsidRDefault="00794611" w:rsidP="00C0316B">
      <w:pPr>
        <w:pStyle w:val="ListNumber"/>
        <w:rPr>
          <w:sz w:val="32"/>
        </w:rPr>
      </w:pPr>
      <w:r w:rsidRPr="00966C6D">
        <w:rPr>
          <w:sz w:val="32"/>
        </w:rPr>
        <w:t>Should have:</w:t>
      </w:r>
    </w:p>
    <w:p w14:paraId="74A3A726" w14:textId="77777777" w:rsidR="00794611" w:rsidRPr="00966C6D" w:rsidRDefault="00794611" w:rsidP="00794611">
      <w:pPr>
        <w:pStyle w:val="ListParagraph"/>
        <w:numPr>
          <w:ilvl w:val="0"/>
          <w:numId w:val="29"/>
        </w:numPr>
        <w:spacing w:before="0" w:after="160" w:line="259" w:lineRule="auto"/>
      </w:pPr>
      <w:r w:rsidRPr="00966C6D">
        <w:t>Good design</w:t>
      </w:r>
    </w:p>
    <w:p w14:paraId="45504089" w14:textId="77777777" w:rsidR="00794611" w:rsidRPr="00966C6D" w:rsidRDefault="00794611" w:rsidP="00794611">
      <w:pPr>
        <w:pStyle w:val="ListParagraph"/>
        <w:numPr>
          <w:ilvl w:val="0"/>
          <w:numId w:val="29"/>
        </w:numPr>
        <w:spacing w:before="0" w:after="160" w:line="259" w:lineRule="auto"/>
      </w:pPr>
      <w:r w:rsidRPr="00966C6D">
        <w:t xml:space="preserve">Security </w:t>
      </w:r>
    </w:p>
    <w:p w14:paraId="32C8989E" w14:textId="77777777" w:rsidR="00794611" w:rsidRPr="00966C6D" w:rsidRDefault="00794611" w:rsidP="00794611">
      <w:pPr>
        <w:pStyle w:val="ListParagraph"/>
        <w:numPr>
          <w:ilvl w:val="0"/>
          <w:numId w:val="29"/>
        </w:numPr>
        <w:spacing w:before="0" w:after="160" w:line="259" w:lineRule="auto"/>
      </w:pPr>
      <w:r w:rsidRPr="00966C6D">
        <w:t xml:space="preserve">Performance </w:t>
      </w:r>
    </w:p>
    <w:p w14:paraId="54BC06BB" w14:textId="4C5B285F" w:rsidR="00D5132D" w:rsidRPr="00966C6D" w:rsidRDefault="00D5132D" w:rsidP="005A06BC">
      <w:pPr>
        <w:pStyle w:val="NormalWeb"/>
        <w:spacing w:before="0" w:beforeAutospacing="0" w:after="0" w:afterAutospacing="0"/>
        <w:jc w:val="both"/>
        <w:rPr>
          <w:rFonts w:asciiTheme="minorHAnsi" w:hAnsiTheme="minorHAnsi"/>
        </w:rPr>
      </w:pPr>
    </w:p>
    <w:p w14:paraId="6028A8B0" w14:textId="2545517E" w:rsidR="00D5132D" w:rsidRPr="00966C6D" w:rsidRDefault="00D5132D" w:rsidP="00D5132D">
      <w:pPr>
        <w:pStyle w:val="NormalWeb"/>
        <w:spacing w:before="0" w:beforeAutospacing="0" w:after="0" w:afterAutospacing="0"/>
        <w:jc w:val="both"/>
        <w:rPr>
          <w:rFonts w:asciiTheme="minorHAnsi" w:hAnsiTheme="minorHAnsi"/>
        </w:rPr>
      </w:pPr>
    </w:p>
    <w:p w14:paraId="49DD436D" w14:textId="381F194E" w:rsidR="00894B5B" w:rsidRPr="00FE0B0A" w:rsidRDefault="005C5820" w:rsidP="00FE0B0A">
      <w:pPr>
        <w:jc w:val="both"/>
        <w:rPr>
          <w:color w:val="auto"/>
        </w:rPr>
      </w:pPr>
      <w:r w:rsidRPr="00966C6D">
        <w:rPr>
          <w:color w:val="auto"/>
        </w:rPr>
        <w:br w:type="page"/>
      </w:r>
    </w:p>
    <w:p w14:paraId="7FB51F4B" w14:textId="77777777" w:rsidR="00894B5B" w:rsidRPr="00966C6D" w:rsidRDefault="00894B5B" w:rsidP="00894B5B">
      <w:pPr>
        <w:pStyle w:val="Heading1"/>
        <w:rPr>
          <w:rFonts w:asciiTheme="minorHAnsi" w:eastAsia="Times New Roman" w:hAnsiTheme="minorHAnsi" w:cs="Times New Roman"/>
          <w:color w:val="auto"/>
          <w:sz w:val="24"/>
          <w:szCs w:val="24"/>
          <w:lang w:val="en-GB" w:eastAsia="en-GB"/>
        </w:rPr>
      </w:pPr>
      <w:bookmarkStart w:id="12" w:name="_Toc8848996"/>
      <w:r w:rsidRPr="00966C6D">
        <w:rPr>
          <w:rFonts w:asciiTheme="minorHAnsi" w:eastAsia="Times New Roman" w:hAnsiTheme="minorHAnsi"/>
          <w:lang w:val="en-GB" w:eastAsia="en-GB"/>
        </w:rPr>
        <w:lastRenderedPageBreak/>
        <w:t>Use case texts</w:t>
      </w:r>
      <w:bookmarkEnd w:id="12"/>
    </w:p>
    <w:p w14:paraId="627E7CC6" w14:textId="77777777" w:rsidR="00894B5B" w:rsidRPr="00966C6D" w:rsidRDefault="00894B5B" w:rsidP="00894B5B">
      <w:pPr>
        <w:spacing w:before="0" w:after="0" w:line="240" w:lineRule="auto"/>
        <w:rPr>
          <w:rFonts w:eastAsia="Times New Roman" w:cs="Times New Roman"/>
          <w:color w:val="auto"/>
          <w:sz w:val="24"/>
          <w:szCs w:val="24"/>
          <w:lang w:val="en-GB" w:eastAsia="en-GB"/>
        </w:rPr>
      </w:pPr>
    </w:p>
    <w:p w14:paraId="4D751766" w14:textId="62D6B94F" w:rsidR="00794611" w:rsidRPr="00966C6D" w:rsidRDefault="00794611" w:rsidP="0075100C">
      <w:pPr>
        <w:pStyle w:val="ContactInfo"/>
        <w:jc w:val="left"/>
      </w:pPr>
      <w:r w:rsidRPr="00966C6D">
        <w:t>ADMIN USE CASES</w:t>
      </w:r>
    </w:p>
    <w:p w14:paraId="628FFC51" w14:textId="088B39B0" w:rsidR="00D71836" w:rsidRPr="00966C6D" w:rsidRDefault="00D71836" w:rsidP="0075100C">
      <w:pPr>
        <w:pStyle w:val="ContactInfo"/>
        <w:jc w:val="left"/>
      </w:pPr>
      <w:r w:rsidRPr="00966C6D">
        <w:t xml:space="preserve">Creating a new school </w:t>
      </w:r>
    </w:p>
    <w:tbl>
      <w:tblPr>
        <w:tblStyle w:val="TableGridLight"/>
        <w:tblW w:w="9314" w:type="dxa"/>
        <w:tblLook w:val="04A0" w:firstRow="1" w:lastRow="0" w:firstColumn="1" w:lastColumn="0" w:noHBand="0" w:noVBand="1"/>
      </w:tblPr>
      <w:tblGrid>
        <w:gridCol w:w="3104"/>
        <w:gridCol w:w="3104"/>
        <w:gridCol w:w="3106"/>
      </w:tblGrid>
      <w:tr w:rsidR="00794611" w:rsidRPr="00966C6D" w14:paraId="69CC4735" w14:textId="77777777" w:rsidTr="00794611">
        <w:trPr>
          <w:trHeight w:val="546"/>
        </w:trPr>
        <w:tc>
          <w:tcPr>
            <w:tcW w:w="3104" w:type="dxa"/>
          </w:tcPr>
          <w:p w14:paraId="200F7162" w14:textId="77777777" w:rsidR="00794611" w:rsidRPr="00966C6D" w:rsidRDefault="00794611" w:rsidP="00CF6357">
            <w:r w:rsidRPr="00966C6D">
              <w:t>STEPS</w:t>
            </w:r>
          </w:p>
        </w:tc>
        <w:tc>
          <w:tcPr>
            <w:tcW w:w="3104" w:type="dxa"/>
          </w:tcPr>
          <w:p w14:paraId="0B7D8177" w14:textId="77777777" w:rsidR="00794611" w:rsidRPr="00966C6D" w:rsidRDefault="00794611" w:rsidP="00CF6357">
            <w:r w:rsidRPr="00966C6D">
              <w:t>USER ACTION</w:t>
            </w:r>
          </w:p>
        </w:tc>
        <w:tc>
          <w:tcPr>
            <w:tcW w:w="3106" w:type="dxa"/>
          </w:tcPr>
          <w:p w14:paraId="68DC62EF" w14:textId="77777777" w:rsidR="00794611" w:rsidRPr="00966C6D" w:rsidRDefault="00794611" w:rsidP="00CF6357">
            <w:r w:rsidRPr="00966C6D">
              <w:t>SYSTEM RESPONSE</w:t>
            </w:r>
          </w:p>
        </w:tc>
      </w:tr>
      <w:tr w:rsidR="00794611" w:rsidRPr="00966C6D" w14:paraId="6B555E08" w14:textId="77777777" w:rsidTr="00794611">
        <w:trPr>
          <w:trHeight w:val="520"/>
        </w:trPr>
        <w:tc>
          <w:tcPr>
            <w:tcW w:w="3104" w:type="dxa"/>
          </w:tcPr>
          <w:p w14:paraId="5CD4BB08" w14:textId="77777777" w:rsidR="00794611" w:rsidRPr="00966C6D" w:rsidRDefault="00794611" w:rsidP="00CF6357">
            <w:r w:rsidRPr="00966C6D">
              <w:t xml:space="preserve">1 </w:t>
            </w:r>
          </w:p>
        </w:tc>
        <w:tc>
          <w:tcPr>
            <w:tcW w:w="3104" w:type="dxa"/>
          </w:tcPr>
          <w:p w14:paraId="681808A1" w14:textId="77777777" w:rsidR="00794611" w:rsidRPr="00966C6D" w:rsidRDefault="00794611" w:rsidP="00CF6357">
            <w:r w:rsidRPr="00966C6D">
              <w:t>Use case starts when ADMIN creates a school</w:t>
            </w:r>
          </w:p>
        </w:tc>
        <w:tc>
          <w:tcPr>
            <w:tcW w:w="3106" w:type="dxa"/>
          </w:tcPr>
          <w:p w14:paraId="7D1009D0" w14:textId="77777777" w:rsidR="00794611" w:rsidRPr="00966C6D" w:rsidRDefault="00794611" w:rsidP="00CF6357"/>
        </w:tc>
      </w:tr>
      <w:tr w:rsidR="00794611" w:rsidRPr="00966C6D" w14:paraId="7474A28E" w14:textId="77777777" w:rsidTr="00794611">
        <w:trPr>
          <w:trHeight w:val="260"/>
        </w:trPr>
        <w:tc>
          <w:tcPr>
            <w:tcW w:w="3104" w:type="dxa"/>
          </w:tcPr>
          <w:p w14:paraId="45054148" w14:textId="77777777" w:rsidR="00794611" w:rsidRPr="00966C6D" w:rsidRDefault="00794611" w:rsidP="00CF6357">
            <w:r w:rsidRPr="00966C6D">
              <w:t>2</w:t>
            </w:r>
          </w:p>
        </w:tc>
        <w:tc>
          <w:tcPr>
            <w:tcW w:w="3104" w:type="dxa"/>
          </w:tcPr>
          <w:p w14:paraId="75A6420B" w14:textId="77777777" w:rsidR="00794611" w:rsidRPr="00966C6D" w:rsidRDefault="00794611" w:rsidP="00CF6357"/>
        </w:tc>
        <w:tc>
          <w:tcPr>
            <w:tcW w:w="3106" w:type="dxa"/>
          </w:tcPr>
          <w:p w14:paraId="06408680" w14:textId="77777777" w:rsidR="00794611" w:rsidRPr="00966C6D" w:rsidRDefault="00794611" w:rsidP="00CF6357">
            <w:r w:rsidRPr="00966C6D">
              <w:t>System ask for school details</w:t>
            </w:r>
          </w:p>
        </w:tc>
      </w:tr>
      <w:tr w:rsidR="00794611" w:rsidRPr="00966C6D" w14:paraId="4E08E73E" w14:textId="77777777" w:rsidTr="00794611">
        <w:trPr>
          <w:trHeight w:val="245"/>
        </w:trPr>
        <w:tc>
          <w:tcPr>
            <w:tcW w:w="3104" w:type="dxa"/>
          </w:tcPr>
          <w:p w14:paraId="398D1B6C" w14:textId="77777777" w:rsidR="00794611" w:rsidRPr="00966C6D" w:rsidRDefault="00794611" w:rsidP="00CF6357">
            <w:r w:rsidRPr="00966C6D">
              <w:t>3</w:t>
            </w:r>
          </w:p>
        </w:tc>
        <w:tc>
          <w:tcPr>
            <w:tcW w:w="3104" w:type="dxa"/>
          </w:tcPr>
          <w:p w14:paraId="7561BF32" w14:textId="77777777" w:rsidR="00794611" w:rsidRPr="00966C6D" w:rsidRDefault="00794611" w:rsidP="00CF6357">
            <w:r w:rsidRPr="00966C6D">
              <w:t xml:space="preserve">User enters school details </w:t>
            </w:r>
          </w:p>
        </w:tc>
        <w:tc>
          <w:tcPr>
            <w:tcW w:w="3106" w:type="dxa"/>
          </w:tcPr>
          <w:p w14:paraId="41F0CD83" w14:textId="77777777" w:rsidR="00794611" w:rsidRPr="00966C6D" w:rsidRDefault="00794611" w:rsidP="00CF6357"/>
        </w:tc>
      </w:tr>
      <w:tr w:rsidR="00794611" w:rsidRPr="00966C6D" w14:paraId="76280D8E" w14:textId="77777777" w:rsidTr="00794611">
        <w:trPr>
          <w:trHeight w:val="766"/>
        </w:trPr>
        <w:tc>
          <w:tcPr>
            <w:tcW w:w="3104" w:type="dxa"/>
          </w:tcPr>
          <w:p w14:paraId="469C0865" w14:textId="77777777" w:rsidR="00794611" w:rsidRPr="00966C6D" w:rsidRDefault="00794611" w:rsidP="00CF6357">
            <w:r w:rsidRPr="00966C6D">
              <w:t>4</w:t>
            </w:r>
          </w:p>
        </w:tc>
        <w:tc>
          <w:tcPr>
            <w:tcW w:w="3104" w:type="dxa"/>
          </w:tcPr>
          <w:p w14:paraId="6AFAE07B" w14:textId="77777777" w:rsidR="00794611" w:rsidRPr="00966C6D" w:rsidRDefault="00794611" w:rsidP="00CF6357"/>
        </w:tc>
        <w:tc>
          <w:tcPr>
            <w:tcW w:w="3106" w:type="dxa"/>
          </w:tcPr>
          <w:p w14:paraId="3582CE10" w14:textId="77777777" w:rsidR="00794611" w:rsidRPr="00966C6D" w:rsidRDefault="00794611" w:rsidP="00CF6357">
            <w:r w:rsidRPr="00966C6D">
              <w:t xml:space="preserve">System adds school to system   </w:t>
            </w:r>
          </w:p>
        </w:tc>
      </w:tr>
      <w:tr w:rsidR="00794611" w:rsidRPr="00966C6D" w14:paraId="78D904D6" w14:textId="77777777" w:rsidTr="00794611">
        <w:trPr>
          <w:trHeight w:val="260"/>
        </w:trPr>
        <w:tc>
          <w:tcPr>
            <w:tcW w:w="3104" w:type="dxa"/>
          </w:tcPr>
          <w:p w14:paraId="799D074E" w14:textId="77777777" w:rsidR="00794611" w:rsidRPr="00966C6D" w:rsidRDefault="00794611" w:rsidP="00CF6357">
            <w:r w:rsidRPr="00966C6D">
              <w:t>5</w:t>
            </w:r>
          </w:p>
        </w:tc>
        <w:tc>
          <w:tcPr>
            <w:tcW w:w="3104" w:type="dxa"/>
          </w:tcPr>
          <w:p w14:paraId="182E2BF5" w14:textId="77777777" w:rsidR="00794611" w:rsidRPr="00966C6D" w:rsidRDefault="00794611" w:rsidP="00CF6357"/>
        </w:tc>
        <w:tc>
          <w:tcPr>
            <w:tcW w:w="3106" w:type="dxa"/>
          </w:tcPr>
          <w:p w14:paraId="3E5909C8" w14:textId="77777777" w:rsidR="00794611" w:rsidRPr="00966C6D" w:rsidRDefault="00794611" w:rsidP="00CF6357">
            <w:r w:rsidRPr="00966C6D">
              <w:t>System redirects user to initial page</w:t>
            </w:r>
          </w:p>
        </w:tc>
      </w:tr>
      <w:tr w:rsidR="00794611" w:rsidRPr="00966C6D" w14:paraId="35398565" w14:textId="77777777" w:rsidTr="00794611">
        <w:trPr>
          <w:trHeight w:val="260"/>
        </w:trPr>
        <w:tc>
          <w:tcPr>
            <w:tcW w:w="3104" w:type="dxa"/>
          </w:tcPr>
          <w:p w14:paraId="389B7503" w14:textId="77777777" w:rsidR="00794611" w:rsidRPr="00966C6D" w:rsidRDefault="00794611" w:rsidP="00CF6357">
            <w:r w:rsidRPr="00966C6D">
              <w:t>6</w:t>
            </w:r>
          </w:p>
        </w:tc>
        <w:tc>
          <w:tcPr>
            <w:tcW w:w="3104" w:type="dxa"/>
          </w:tcPr>
          <w:p w14:paraId="3EE4C3E4" w14:textId="77777777" w:rsidR="00794611" w:rsidRPr="00966C6D" w:rsidRDefault="00794611" w:rsidP="00CF6357"/>
        </w:tc>
        <w:tc>
          <w:tcPr>
            <w:tcW w:w="3106" w:type="dxa"/>
          </w:tcPr>
          <w:p w14:paraId="693BC676" w14:textId="77777777" w:rsidR="00794611" w:rsidRPr="00966C6D" w:rsidRDefault="00794611" w:rsidP="00CF6357">
            <w:r w:rsidRPr="00966C6D">
              <w:t>System shows new school on dashboard</w:t>
            </w:r>
          </w:p>
        </w:tc>
      </w:tr>
    </w:tbl>
    <w:p w14:paraId="7ABF3613" w14:textId="0E3681F1" w:rsidR="00794611" w:rsidRPr="00966C6D" w:rsidRDefault="00794611" w:rsidP="00794611"/>
    <w:p w14:paraId="5C23A7CE" w14:textId="4CA4A3BD" w:rsidR="00D71836" w:rsidRPr="00966C6D" w:rsidRDefault="00D71836" w:rsidP="00794611">
      <w:r w:rsidRPr="00966C6D">
        <w:t xml:space="preserve">Creating a parent </w:t>
      </w:r>
    </w:p>
    <w:tbl>
      <w:tblPr>
        <w:tblStyle w:val="TableGridLight"/>
        <w:tblW w:w="9314" w:type="dxa"/>
        <w:tblLook w:val="04A0" w:firstRow="1" w:lastRow="0" w:firstColumn="1" w:lastColumn="0" w:noHBand="0" w:noVBand="1"/>
      </w:tblPr>
      <w:tblGrid>
        <w:gridCol w:w="3104"/>
        <w:gridCol w:w="3104"/>
        <w:gridCol w:w="3106"/>
      </w:tblGrid>
      <w:tr w:rsidR="00794611" w:rsidRPr="00966C6D" w14:paraId="361B1E79" w14:textId="77777777" w:rsidTr="00794611">
        <w:trPr>
          <w:trHeight w:val="546"/>
        </w:trPr>
        <w:tc>
          <w:tcPr>
            <w:tcW w:w="3104" w:type="dxa"/>
          </w:tcPr>
          <w:p w14:paraId="1EA65CF4" w14:textId="77777777" w:rsidR="00794611" w:rsidRPr="00966C6D" w:rsidRDefault="00794611" w:rsidP="00CF6357">
            <w:r w:rsidRPr="00966C6D">
              <w:t>STEPS</w:t>
            </w:r>
          </w:p>
        </w:tc>
        <w:tc>
          <w:tcPr>
            <w:tcW w:w="3104" w:type="dxa"/>
          </w:tcPr>
          <w:p w14:paraId="6F48CFA9" w14:textId="77777777" w:rsidR="00794611" w:rsidRPr="00966C6D" w:rsidRDefault="00794611" w:rsidP="00CF6357">
            <w:r w:rsidRPr="00966C6D">
              <w:t>USER ACTION</w:t>
            </w:r>
          </w:p>
        </w:tc>
        <w:tc>
          <w:tcPr>
            <w:tcW w:w="3106" w:type="dxa"/>
          </w:tcPr>
          <w:p w14:paraId="57536A1F" w14:textId="77777777" w:rsidR="00794611" w:rsidRPr="00966C6D" w:rsidRDefault="00794611" w:rsidP="00CF6357">
            <w:r w:rsidRPr="00966C6D">
              <w:t>SYSTEM RESPONSE</w:t>
            </w:r>
          </w:p>
        </w:tc>
      </w:tr>
      <w:tr w:rsidR="00794611" w:rsidRPr="00966C6D" w14:paraId="705B7391" w14:textId="77777777" w:rsidTr="00794611">
        <w:trPr>
          <w:trHeight w:val="520"/>
        </w:trPr>
        <w:tc>
          <w:tcPr>
            <w:tcW w:w="3104" w:type="dxa"/>
          </w:tcPr>
          <w:p w14:paraId="496CE16C" w14:textId="77777777" w:rsidR="00794611" w:rsidRPr="00966C6D" w:rsidRDefault="00794611" w:rsidP="00CF6357">
            <w:r w:rsidRPr="00966C6D">
              <w:t xml:space="preserve">1 </w:t>
            </w:r>
          </w:p>
        </w:tc>
        <w:tc>
          <w:tcPr>
            <w:tcW w:w="3104" w:type="dxa"/>
          </w:tcPr>
          <w:p w14:paraId="7110C16D" w14:textId="77777777" w:rsidR="00794611" w:rsidRPr="00966C6D" w:rsidRDefault="00794611" w:rsidP="00CF6357">
            <w:r w:rsidRPr="00966C6D">
              <w:t>Use case starts when ADMIN selects create parent option</w:t>
            </w:r>
          </w:p>
        </w:tc>
        <w:tc>
          <w:tcPr>
            <w:tcW w:w="3106" w:type="dxa"/>
          </w:tcPr>
          <w:p w14:paraId="2AD96098" w14:textId="77777777" w:rsidR="00794611" w:rsidRPr="00966C6D" w:rsidRDefault="00794611" w:rsidP="00CF6357"/>
        </w:tc>
      </w:tr>
      <w:tr w:rsidR="00794611" w:rsidRPr="00966C6D" w14:paraId="70CDFA2D" w14:textId="77777777" w:rsidTr="00794611">
        <w:trPr>
          <w:trHeight w:val="260"/>
        </w:trPr>
        <w:tc>
          <w:tcPr>
            <w:tcW w:w="3104" w:type="dxa"/>
          </w:tcPr>
          <w:p w14:paraId="7F6D8565" w14:textId="77777777" w:rsidR="00794611" w:rsidRPr="00966C6D" w:rsidRDefault="00794611" w:rsidP="00CF6357">
            <w:r w:rsidRPr="00966C6D">
              <w:t>2</w:t>
            </w:r>
          </w:p>
        </w:tc>
        <w:tc>
          <w:tcPr>
            <w:tcW w:w="3104" w:type="dxa"/>
          </w:tcPr>
          <w:p w14:paraId="27A3807C" w14:textId="77777777" w:rsidR="00794611" w:rsidRPr="00966C6D" w:rsidRDefault="00794611" w:rsidP="00CF6357"/>
        </w:tc>
        <w:tc>
          <w:tcPr>
            <w:tcW w:w="3106" w:type="dxa"/>
          </w:tcPr>
          <w:p w14:paraId="4684D436" w14:textId="77777777" w:rsidR="00794611" w:rsidRPr="00966C6D" w:rsidRDefault="00794611" w:rsidP="00CF6357">
            <w:r w:rsidRPr="00966C6D">
              <w:t>System prompts parent details</w:t>
            </w:r>
          </w:p>
        </w:tc>
      </w:tr>
      <w:tr w:rsidR="00794611" w:rsidRPr="00966C6D" w14:paraId="0737305C" w14:textId="77777777" w:rsidTr="00794611">
        <w:trPr>
          <w:trHeight w:val="245"/>
        </w:trPr>
        <w:tc>
          <w:tcPr>
            <w:tcW w:w="3104" w:type="dxa"/>
          </w:tcPr>
          <w:p w14:paraId="29037308" w14:textId="77777777" w:rsidR="00794611" w:rsidRPr="00966C6D" w:rsidRDefault="00794611" w:rsidP="00CF6357">
            <w:r w:rsidRPr="00966C6D">
              <w:t>3</w:t>
            </w:r>
          </w:p>
        </w:tc>
        <w:tc>
          <w:tcPr>
            <w:tcW w:w="3104" w:type="dxa"/>
          </w:tcPr>
          <w:p w14:paraId="0460B5EE" w14:textId="77777777" w:rsidR="00794611" w:rsidRPr="00966C6D" w:rsidRDefault="00794611" w:rsidP="00CF6357">
            <w:r w:rsidRPr="00966C6D">
              <w:t xml:space="preserve">User enters parent details </w:t>
            </w:r>
          </w:p>
        </w:tc>
        <w:tc>
          <w:tcPr>
            <w:tcW w:w="3106" w:type="dxa"/>
          </w:tcPr>
          <w:p w14:paraId="0D300B89" w14:textId="77777777" w:rsidR="00794611" w:rsidRPr="00966C6D" w:rsidRDefault="00794611" w:rsidP="00CF6357"/>
        </w:tc>
      </w:tr>
      <w:tr w:rsidR="00794611" w:rsidRPr="00966C6D" w14:paraId="214E084C" w14:textId="77777777" w:rsidTr="00794611">
        <w:trPr>
          <w:trHeight w:val="766"/>
        </w:trPr>
        <w:tc>
          <w:tcPr>
            <w:tcW w:w="3104" w:type="dxa"/>
          </w:tcPr>
          <w:p w14:paraId="6B46E5A1" w14:textId="77777777" w:rsidR="00794611" w:rsidRPr="00966C6D" w:rsidRDefault="00794611" w:rsidP="00CF6357">
            <w:r w:rsidRPr="00966C6D">
              <w:t>4</w:t>
            </w:r>
          </w:p>
        </w:tc>
        <w:tc>
          <w:tcPr>
            <w:tcW w:w="3104" w:type="dxa"/>
          </w:tcPr>
          <w:p w14:paraId="19E431C6" w14:textId="77777777" w:rsidR="00794611" w:rsidRPr="00966C6D" w:rsidRDefault="00794611" w:rsidP="00CF6357"/>
        </w:tc>
        <w:tc>
          <w:tcPr>
            <w:tcW w:w="3106" w:type="dxa"/>
          </w:tcPr>
          <w:p w14:paraId="62563C23" w14:textId="00F90917" w:rsidR="00794611" w:rsidRPr="00966C6D" w:rsidRDefault="00794611" w:rsidP="00CF6357">
            <w:r w:rsidRPr="00966C6D">
              <w:t xml:space="preserve">System checks if there </w:t>
            </w:r>
            <w:r w:rsidR="00BA37E6" w:rsidRPr="00966C6D">
              <w:t>are</w:t>
            </w:r>
            <w:r w:rsidRPr="00966C6D">
              <w:t xml:space="preserve"> any matches. If </w:t>
            </w:r>
            <w:r w:rsidR="00BA37E6" w:rsidRPr="00966C6D">
              <w:t>so,</w:t>
            </w:r>
            <w:r w:rsidRPr="00966C6D">
              <w:t xml:space="preserve"> system shows notification of existing data. Redirects user to step 1. </w:t>
            </w:r>
          </w:p>
        </w:tc>
      </w:tr>
      <w:tr w:rsidR="00794611" w:rsidRPr="00966C6D" w14:paraId="2A5253A4" w14:textId="77777777" w:rsidTr="00794611">
        <w:trPr>
          <w:trHeight w:val="260"/>
        </w:trPr>
        <w:tc>
          <w:tcPr>
            <w:tcW w:w="3104" w:type="dxa"/>
          </w:tcPr>
          <w:p w14:paraId="49A10F92" w14:textId="77777777" w:rsidR="00794611" w:rsidRPr="00966C6D" w:rsidRDefault="00794611" w:rsidP="00CF6357">
            <w:r w:rsidRPr="00966C6D">
              <w:t>5</w:t>
            </w:r>
          </w:p>
        </w:tc>
        <w:tc>
          <w:tcPr>
            <w:tcW w:w="3104" w:type="dxa"/>
          </w:tcPr>
          <w:p w14:paraId="42DF2436" w14:textId="77777777" w:rsidR="00794611" w:rsidRPr="00966C6D" w:rsidRDefault="00794611" w:rsidP="00CF6357"/>
        </w:tc>
        <w:tc>
          <w:tcPr>
            <w:tcW w:w="3106" w:type="dxa"/>
          </w:tcPr>
          <w:p w14:paraId="057D1319" w14:textId="77777777" w:rsidR="00794611" w:rsidRPr="00966C6D" w:rsidRDefault="00794611" w:rsidP="00CF6357">
            <w:r w:rsidRPr="00966C6D">
              <w:t xml:space="preserve">System adds parent </w:t>
            </w:r>
          </w:p>
        </w:tc>
      </w:tr>
      <w:tr w:rsidR="00794611" w:rsidRPr="00966C6D" w14:paraId="25557F5F" w14:textId="77777777" w:rsidTr="00794611">
        <w:trPr>
          <w:trHeight w:val="260"/>
        </w:trPr>
        <w:tc>
          <w:tcPr>
            <w:tcW w:w="3104" w:type="dxa"/>
          </w:tcPr>
          <w:p w14:paraId="335F7ED7" w14:textId="77777777" w:rsidR="00794611" w:rsidRPr="00966C6D" w:rsidRDefault="00794611" w:rsidP="00CF6357">
            <w:r w:rsidRPr="00966C6D">
              <w:t>6</w:t>
            </w:r>
          </w:p>
        </w:tc>
        <w:tc>
          <w:tcPr>
            <w:tcW w:w="3104" w:type="dxa"/>
          </w:tcPr>
          <w:p w14:paraId="7191C3C9" w14:textId="77777777" w:rsidR="00794611" w:rsidRPr="00966C6D" w:rsidRDefault="00794611" w:rsidP="00CF6357"/>
        </w:tc>
        <w:tc>
          <w:tcPr>
            <w:tcW w:w="3106" w:type="dxa"/>
          </w:tcPr>
          <w:p w14:paraId="0010F361" w14:textId="77777777" w:rsidR="00794611" w:rsidRPr="00966C6D" w:rsidRDefault="00794611" w:rsidP="00CF6357">
            <w:r w:rsidRPr="00966C6D">
              <w:t>System redirects user to step 1.</w:t>
            </w:r>
          </w:p>
        </w:tc>
      </w:tr>
    </w:tbl>
    <w:p w14:paraId="5C041CA7" w14:textId="77777777" w:rsidR="00794611" w:rsidRPr="00966C6D" w:rsidRDefault="00794611" w:rsidP="00794611"/>
    <w:p w14:paraId="24CC228A" w14:textId="77777777" w:rsidR="00794611" w:rsidRPr="00966C6D" w:rsidRDefault="00794611" w:rsidP="00794611"/>
    <w:p w14:paraId="61EA2950" w14:textId="37DBB7E0" w:rsidR="00794611" w:rsidRPr="00966C6D" w:rsidRDefault="00794611" w:rsidP="00794611"/>
    <w:p w14:paraId="0329D56F" w14:textId="3F232F2B" w:rsidR="00D71836" w:rsidRPr="00966C6D" w:rsidRDefault="00D71836" w:rsidP="00794611">
      <w:r w:rsidRPr="00966C6D">
        <w:lastRenderedPageBreak/>
        <w:t xml:space="preserve">Displaying school options </w:t>
      </w:r>
    </w:p>
    <w:tbl>
      <w:tblPr>
        <w:tblStyle w:val="TableGridLight"/>
        <w:tblW w:w="0" w:type="auto"/>
        <w:tblLook w:val="04A0" w:firstRow="1" w:lastRow="0" w:firstColumn="1" w:lastColumn="0" w:noHBand="0" w:noVBand="1"/>
      </w:tblPr>
      <w:tblGrid>
        <w:gridCol w:w="2876"/>
        <w:gridCol w:w="2877"/>
        <w:gridCol w:w="2877"/>
      </w:tblGrid>
      <w:tr w:rsidR="00D71836" w:rsidRPr="00966C6D" w14:paraId="6669944F" w14:textId="77777777" w:rsidTr="00D71836">
        <w:tc>
          <w:tcPr>
            <w:tcW w:w="2876" w:type="dxa"/>
          </w:tcPr>
          <w:p w14:paraId="15124233" w14:textId="3C2463FE" w:rsidR="00D71836" w:rsidRPr="00966C6D" w:rsidRDefault="00D71836" w:rsidP="00D71836">
            <w:r w:rsidRPr="00966C6D">
              <w:t>STEPS</w:t>
            </w:r>
          </w:p>
        </w:tc>
        <w:tc>
          <w:tcPr>
            <w:tcW w:w="2877" w:type="dxa"/>
          </w:tcPr>
          <w:p w14:paraId="78824E2E" w14:textId="5B1CDC51" w:rsidR="00D71836" w:rsidRPr="00966C6D" w:rsidRDefault="00D71836" w:rsidP="00D71836">
            <w:r w:rsidRPr="00966C6D">
              <w:t>USER ACTION</w:t>
            </w:r>
          </w:p>
        </w:tc>
        <w:tc>
          <w:tcPr>
            <w:tcW w:w="2877" w:type="dxa"/>
          </w:tcPr>
          <w:p w14:paraId="39FE28A2" w14:textId="7D3CEF7B" w:rsidR="00D71836" w:rsidRPr="00966C6D" w:rsidRDefault="00D71836" w:rsidP="00D71836">
            <w:r w:rsidRPr="00966C6D">
              <w:t>SYSTEM RESPONSE</w:t>
            </w:r>
          </w:p>
        </w:tc>
      </w:tr>
      <w:tr w:rsidR="00D71836" w:rsidRPr="00966C6D" w14:paraId="3B3449B5" w14:textId="77777777" w:rsidTr="00D71836">
        <w:tc>
          <w:tcPr>
            <w:tcW w:w="2876" w:type="dxa"/>
          </w:tcPr>
          <w:p w14:paraId="7B6B8325" w14:textId="0C9DC717" w:rsidR="00D71836" w:rsidRPr="00966C6D" w:rsidRDefault="00D71836" w:rsidP="00D71836">
            <w:r w:rsidRPr="00966C6D">
              <w:t xml:space="preserve">1 </w:t>
            </w:r>
          </w:p>
        </w:tc>
        <w:tc>
          <w:tcPr>
            <w:tcW w:w="2877" w:type="dxa"/>
          </w:tcPr>
          <w:p w14:paraId="66932A96" w14:textId="39BB8AFF" w:rsidR="00D71836" w:rsidRPr="00966C6D" w:rsidRDefault="00D71836" w:rsidP="00D71836">
            <w:r w:rsidRPr="00966C6D">
              <w:t xml:space="preserve">Use case starts when ADMIN select display </w:t>
            </w:r>
            <w:r w:rsidR="00BA37E6" w:rsidRPr="00966C6D">
              <w:t>schools’</w:t>
            </w:r>
            <w:r w:rsidRPr="00966C6D">
              <w:t xml:space="preserve"> option</w:t>
            </w:r>
          </w:p>
        </w:tc>
        <w:tc>
          <w:tcPr>
            <w:tcW w:w="2877" w:type="dxa"/>
          </w:tcPr>
          <w:p w14:paraId="36D597FB" w14:textId="77777777" w:rsidR="00D71836" w:rsidRPr="00966C6D" w:rsidRDefault="00D71836" w:rsidP="00D71836"/>
        </w:tc>
      </w:tr>
      <w:tr w:rsidR="00D71836" w:rsidRPr="00966C6D" w14:paraId="770E4DB6" w14:textId="77777777" w:rsidTr="00D71836">
        <w:tc>
          <w:tcPr>
            <w:tcW w:w="2876" w:type="dxa"/>
          </w:tcPr>
          <w:p w14:paraId="5FFC7034" w14:textId="31C1D3A6" w:rsidR="00D71836" w:rsidRPr="00966C6D" w:rsidRDefault="00D71836" w:rsidP="00D71836">
            <w:r w:rsidRPr="00966C6D">
              <w:t>2</w:t>
            </w:r>
          </w:p>
        </w:tc>
        <w:tc>
          <w:tcPr>
            <w:tcW w:w="2877" w:type="dxa"/>
          </w:tcPr>
          <w:p w14:paraId="726977B8" w14:textId="77777777" w:rsidR="00D71836" w:rsidRPr="00966C6D" w:rsidRDefault="00D71836" w:rsidP="00D71836"/>
        </w:tc>
        <w:tc>
          <w:tcPr>
            <w:tcW w:w="2877" w:type="dxa"/>
          </w:tcPr>
          <w:p w14:paraId="5322BF36" w14:textId="73E14CAF" w:rsidR="00D71836" w:rsidRPr="00966C6D" w:rsidRDefault="00D71836" w:rsidP="00D71836">
            <w:r w:rsidRPr="00966C6D">
              <w:t>System presents a list of schools</w:t>
            </w:r>
          </w:p>
        </w:tc>
      </w:tr>
      <w:tr w:rsidR="00D71836" w:rsidRPr="00966C6D" w14:paraId="03997DF5" w14:textId="77777777" w:rsidTr="00D71836">
        <w:tc>
          <w:tcPr>
            <w:tcW w:w="2876" w:type="dxa"/>
          </w:tcPr>
          <w:p w14:paraId="7AC829D0" w14:textId="2547DD6C" w:rsidR="00D71836" w:rsidRPr="00966C6D" w:rsidRDefault="00D71836" w:rsidP="00D71836">
            <w:r w:rsidRPr="00966C6D">
              <w:t>3</w:t>
            </w:r>
          </w:p>
        </w:tc>
        <w:tc>
          <w:tcPr>
            <w:tcW w:w="2877" w:type="dxa"/>
          </w:tcPr>
          <w:p w14:paraId="6BF90393" w14:textId="510637D9" w:rsidR="00D71836" w:rsidRPr="00966C6D" w:rsidRDefault="00D71836" w:rsidP="00D71836">
            <w:r w:rsidRPr="00966C6D">
              <w:t xml:space="preserve">User clicks the desired school </w:t>
            </w:r>
          </w:p>
        </w:tc>
        <w:tc>
          <w:tcPr>
            <w:tcW w:w="2877" w:type="dxa"/>
          </w:tcPr>
          <w:p w14:paraId="4B0B17B6" w14:textId="77777777" w:rsidR="00D71836" w:rsidRPr="00966C6D" w:rsidRDefault="00D71836" w:rsidP="00D71836"/>
        </w:tc>
      </w:tr>
      <w:tr w:rsidR="00D71836" w:rsidRPr="00966C6D" w14:paraId="2B5BEA7B" w14:textId="77777777" w:rsidTr="00D71836">
        <w:tc>
          <w:tcPr>
            <w:tcW w:w="2876" w:type="dxa"/>
          </w:tcPr>
          <w:p w14:paraId="3281D581" w14:textId="769961D6" w:rsidR="00D71836" w:rsidRPr="00966C6D" w:rsidRDefault="00D71836" w:rsidP="00D71836">
            <w:r w:rsidRPr="00966C6D">
              <w:t>4</w:t>
            </w:r>
          </w:p>
        </w:tc>
        <w:tc>
          <w:tcPr>
            <w:tcW w:w="2877" w:type="dxa"/>
          </w:tcPr>
          <w:p w14:paraId="39E883DD" w14:textId="77777777" w:rsidR="00D71836" w:rsidRPr="00966C6D" w:rsidRDefault="00D71836" w:rsidP="00D71836"/>
        </w:tc>
        <w:tc>
          <w:tcPr>
            <w:tcW w:w="2877" w:type="dxa"/>
          </w:tcPr>
          <w:p w14:paraId="2817927F" w14:textId="03142DFC" w:rsidR="00D71836" w:rsidRPr="00966C6D" w:rsidRDefault="00D71836" w:rsidP="00D71836">
            <w:r w:rsidRPr="00966C6D">
              <w:t>System gives a list of options between view teachers, view pupils and view parents</w:t>
            </w:r>
          </w:p>
        </w:tc>
      </w:tr>
      <w:tr w:rsidR="00D71836" w:rsidRPr="00966C6D" w14:paraId="6A00C6C9" w14:textId="77777777" w:rsidTr="00D71836">
        <w:tc>
          <w:tcPr>
            <w:tcW w:w="2876" w:type="dxa"/>
          </w:tcPr>
          <w:p w14:paraId="003F2A15" w14:textId="62BF0713" w:rsidR="00D71836" w:rsidRPr="00966C6D" w:rsidRDefault="00D71836" w:rsidP="00D71836">
            <w:r w:rsidRPr="00966C6D">
              <w:t>5</w:t>
            </w:r>
          </w:p>
        </w:tc>
        <w:tc>
          <w:tcPr>
            <w:tcW w:w="2877" w:type="dxa"/>
          </w:tcPr>
          <w:p w14:paraId="123E205A" w14:textId="557F6201" w:rsidR="00D71836" w:rsidRPr="00966C6D" w:rsidRDefault="00D71836" w:rsidP="00D71836">
            <w:r w:rsidRPr="00966C6D">
              <w:t>User selects view teachers</w:t>
            </w:r>
          </w:p>
        </w:tc>
        <w:tc>
          <w:tcPr>
            <w:tcW w:w="2877" w:type="dxa"/>
          </w:tcPr>
          <w:p w14:paraId="746BE36D" w14:textId="77777777" w:rsidR="00D71836" w:rsidRPr="00966C6D" w:rsidRDefault="00D71836" w:rsidP="00D71836"/>
        </w:tc>
      </w:tr>
      <w:tr w:rsidR="00D71836" w:rsidRPr="00966C6D" w14:paraId="02698DC1" w14:textId="77777777" w:rsidTr="00D71836">
        <w:tc>
          <w:tcPr>
            <w:tcW w:w="2876" w:type="dxa"/>
          </w:tcPr>
          <w:p w14:paraId="3AD6F88B" w14:textId="12DFB51B" w:rsidR="00D71836" w:rsidRPr="00966C6D" w:rsidRDefault="00D71836" w:rsidP="00D71836">
            <w:r w:rsidRPr="00966C6D">
              <w:t>6</w:t>
            </w:r>
          </w:p>
        </w:tc>
        <w:tc>
          <w:tcPr>
            <w:tcW w:w="2877" w:type="dxa"/>
          </w:tcPr>
          <w:p w14:paraId="6409B912" w14:textId="77777777" w:rsidR="00D71836" w:rsidRPr="00966C6D" w:rsidRDefault="00D71836" w:rsidP="00D71836"/>
        </w:tc>
        <w:tc>
          <w:tcPr>
            <w:tcW w:w="2877" w:type="dxa"/>
          </w:tcPr>
          <w:p w14:paraId="640DD9CE" w14:textId="2B338023" w:rsidR="00D71836" w:rsidRPr="00966C6D" w:rsidRDefault="00D71836" w:rsidP="00D71836">
            <w:r w:rsidRPr="00966C6D">
              <w:t>System shows teachers list with delete or create option</w:t>
            </w:r>
          </w:p>
        </w:tc>
      </w:tr>
      <w:tr w:rsidR="00D71836" w:rsidRPr="00966C6D" w14:paraId="5EB4E39A" w14:textId="77777777" w:rsidTr="00D71836">
        <w:tc>
          <w:tcPr>
            <w:tcW w:w="2876" w:type="dxa"/>
          </w:tcPr>
          <w:p w14:paraId="266FD764" w14:textId="71C78273" w:rsidR="00D71836" w:rsidRPr="00966C6D" w:rsidRDefault="00D71836" w:rsidP="00D71836">
            <w:r w:rsidRPr="00966C6D">
              <w:t>7</w:t>
            </w:r>
          </w:p>
        </w:tc>
        <w:tc>
          <w:tcPr>
            <w:tcW w:w="2877" w:type="dxa"/>
          </w:tcPr>
          <w:p w14:paraId="2BA6EC9A" w14:textId="0DE4576A" w:rsidR="00D71836" w:rsidRPr="00966C6D" w:rsidRDefault="00D71836" w:rsidP="00D71836">
            <w:r w:rsidRPr="00966C6D">
              <w:t xml:space="preserve">User selects create option  </w:t>
            </w:r>
          </w:p>
        </w:tc>
        <w:tc>
          <w:tcPr>
            <w:tcW w:w="2877" w:type="dxa"/>
          </w:tcPr>
          <w:p w14:paraId="3DCF8F2F" w14:textId="77777777" w:rsidR="00D71836" w:rsidRPr="00966C6D" w:rsidRDefault="00D71836" w:rsidP="00D71836"/>
        </w:tc>
      </w:tr>
      <w:tr w:rsidR="00D71836" w:rsidRPr="00966C6D" w14:paraId="08AF7787" w14:textId="77777777" w:rsidTr="00D71836">
        <w:tc>
          <w:tcPr>
            <w:tcW w:w="2876" w:type="dxa"/>
          </w:tcPr>
          <w:p w14:paraId="1B25AF45" w14:textId="7242EDD6" w:rsidR="00D71836" w:rsidRPr="00966C6D" w:rsidRDefault="00D71836" w:rsidP="00D71836">
            <w:r w:rsidRPr="00966C6D">
              <w:t>8</w:t>
            </w:r>
          </w:p>
        </w:tc>
        <w:tc>
          <w:tcPr>
            <w:tcW w:w="2877" w:type="dxa"/>
          </w:tcPr>
          <w:p w14:paraId="0FC1B7EC" w14:textId="77777777" w:rsidR="00D71836" w:rsidRPr="00966C6D" w:rsidRDefault="00D71836" w:rsidP="00D71836"/>
        </w:tc>
        <w:tc>
          <w:tcPr>
            <w:tcW w:w="2877" w:type="dxa"/>
          </w:tcPr>
          <w:p w14:paraId="15B981A6" w14:textId="0CAB1465" w:rsidR="00D71836" w:rsidRPr="00966C6D" w:rsidRDefault="00D71836" w:rsidP="00D71836">
            <w:r w:rsidRPr="00966C6D">
              <w:t>System prompts teacher details</w:t>
            </w:r>
          </w:p>
        </w:tc>
      </w:tr>
      <w:tr w:rsidR="00D71836" w:rsidRPr="00966C6D" w14:paraId="0A3D914D" w14:textId="77777777" w:rsidTr="00D71836">
        <w:tc>
          <w:tcPr>
            <w:tcW w:w="2876" w:type="dxa"/>
          </w:tcPr>
          <w:p w14:paraId="5F7B9156" w14:textId="1A3A1EAA" w:rsidR="00D71836" w:rsidRPr="00966C6D" w:rsidRDefault="00D71836" w:rsidP="00D71836">
            <w:r w:rsidRPr="00966C6D">
              <w:t>9</w:t>
            </w:r>
          </w:p>
        </w:tc>
        <w:tc>
          <w:tcPr>
            <w:tcW w:w="2877" w:type="dxa"/>
          </w:tcPr>
          <w:p w14:paraId="2283837C" w14:textId="42B72D89" w:rsidR="00D71836" w:rsidRPr="00966C6D" w:rsidRDefault="00D71836" w:rsidP="00D71836">
            <w:r w:rsidRPr="00966C6D">
              <w:t>User enters details</w:t>
            </w:r>
          </w:p>
        </w:tc>
        <w:tc>
          <w:tcPr>
            <w:tcW w:w="2877" w:type="dxa"/>
          </w:tcPr>
          <w:p w14:paraId="2A57ED76" w14:textId="77777777" w:rsidR="00D71836" w:rsidRPr="00966C6D" w:rsidRDefault="00D71836" w:rsidP="00D71836"/>
        </w:tc>
      </w:tr>
      <w:tr w:rsidR="00D71836" w:rsidRPr="00966C6D" w14:paraId="643E0CD4" w14:textId="77777777" w:rsidTr="00D71836">
        <w:tc>
          <w:tcPr>
            <w:tcW w:w="2876" w:type="dxa"/>
          </w:tcPr>
          <w:p w14:paraId="2642A867" w14:textId="085AA914" w:rsidR="00D71836" w:rsidRPr="00966C6D" w:rsidRDefault="00D71836" w:rsidP="00D71836">
            <w:r w:rsidRPr="00966C6D">
              <w:t>10</w:t>
            </w:r>
          </w:p>
        </w:tc>
        <w:tc>
          <w:tcPr>
            <w:tcW w:w="2877" w:type="dxa"/>
          </w:tcPr>
          <w:p w14:paraId="66432CD7" w14:textId="77777777" w:rsidR="00D71836" w:rsidRPr="00966C6D" w:rsidRDefault="00D71836" w:rsidP="00D71836"/>
        </w:tc>
        <w:tc>
          <w:tcPr>
            <w:tcW w:w="2877" w:type="dxa"/>
          </w:tcPr>
          <w:p w14:paraId="3A1C2180" w14:textId="1915229C" w:rsidR="00D71836" w:rsidRPr="00966C6D" w:rsidRDefault="00D71836" w:rsidP="00D71836">
            <w:r w:rsidRPr="00966C6D">
              <w:t>System checks for any matches</w:t>
            </w:r>
          </w:p>
        </w:tc>
      </w:tr>
      <w:tr w:rsidR="00D71836" w:rsidRPr="00966C6D" w14:paraId="234C113E" w14:textId="77777777" w:rsidTr="00D71836">
        <w:tc>
          <w:tcPr>
            <w:tcW w:w="2876" w:type="dxa"/>
          </w:tcPr>
          <w:p w14:paraId="0050CCA1" w14:textId="5ADD72F1" w:rsidR="00D71836" w:rsidRPr="00966C6D" w:rsidRDefault="00D71836" w:rsidP="00D71836">
            <w:r w:rsidRPr="00966C6D">
              <w:t>11</w:t>
            </w:r>
          </w:p>
        </w:tc>
        <w:tc>
          <w:tcPr>
            <w:tcW w:w="2877" w:type="dxa"/>
          </w:tcPr>
          <w:p w14:paraId="36C6ED31" w14:textId="77777777" w:rsidR="00D71836" w:rsidRPr="00966C6D" w:rsidRDefault="00D71836" w:rsidP="00D71836"/>
        </w:tc>
        <w:tc>
          <w:tcPr>
            <w:tcW w:w="2877" w:type="dxa"/>
          </w:tcPr>
          <w:p w14:paraId="08864D31" w14:textId="5A411A5F" w:rsidR="00D71836" w:rsidRPr="00966C6D" w:rsidRDefault="00D71836" w:rsidP="00D71836">
            <w:r w:rsidRPr="00966C6D">
              <w:t xml:space="preserve">If there </w:t>
            </w:r>
            <w:r w:rsidR="00BA37E6" w:rsidRPr="00966C6D">
              <w:t>are</w:t>
            </w:r>
            <w:r w:rsidRPr="00966C6D">
              <w:t xml:space="preserve"> no matches. System displays successful notification and redirects user to main screen</w:t>
            </w:r>
          </w:p>
        </w:tc>
      </w:tr>
    </w:tbl>
    <w:p w14:paraId="523F683E" w14:textId="77777777" w:rsidR="00D71836" w:rsidRPr="00966C6D" w:rsidRDefault="00D71836" w:rsidP="00794611"/>
    <w:p w14:paraId="191D418E" w14:textId="77777777" w:rsidR="00D71836" w:rsidRPr="00966C6D" w:rsidRDefault="00D71836" w:rsidP="00794611"/>
    <w:p w14:paraId="6F3FD7D9" w14:textId="77777777" w:rsidR="00794611" w:rsidRPr="00966C6D" w:rsidRDefault="00794611" w:rsidP="00794611"/>
    <w:p w14:paraId="7F488E59" w14:textId="77777777" w:rsidR="00794611" w:rsidRPr="00966C6D" w:rsidRDefault="00794611" w:rsidP="00794611"/>
    <w:p w14:paraId="1D89E98A" w14:textId="77777777" w:rsidR="00794611" w:rsidRPr="00966C6D" w:rsidRDefault="00794611" w:rsidP="00794611"/>
    <w:p w14:paraId="4ED11AB0" w14:textId="77777777" w:rsidR="00794611" w:rsidRPr="00966C6D" w:rsidRDefault="00794611" w:rsidP="00794611"/>
    <w:p w14:paraId="46F9BDAF" w14:textId="77777777" w:rsidR="00794611" w:rsidRPr="00966C6D" w:rsidRDefault="00794611" w:rsidP="00794611"/>
    <w:p w14:paraId="75EEC40E" w14:textId="77777777" w:rsidR="00794611" w:rsidRPr="00966C6D" w:rsidRDefault="00794611" w:rsidP="00794611"/>
    <w:p w14:paraId="6A84C6CC" w14:textId="58926001" w:rsidR="00794611" w:rsidRPr="00966C6D" w:rsidRDefault="00D71836" w:rsidP="00794611">
      <w:r w:rsidRPr="00966C6D">
        <w:lastRenderedPageBreak/>
        <w:t xml:space="preserve">Creating a new activity  </w:t>
      </w:r>
    </w:p>
    <w:tbl>
      <w:tblPr>
        <w:tblStyle w:val="TableGridLight"/>
        <w:tblW w:w="9314" w:type="dxa"/>
        <w:tblLook w:val="04A0" w:firstRow="1" w:lastRow="0" w:firstColumn="1" w:lastColumn="0" w:noHBand="0" w:noVBand="1"/>
      </w:tblPr>
      <w:tblGrid>
        <w:gridCol w:w="3104"/>
        <w:gridCol w:w="3104"/>
        <w:gridCol w:w="3106"/>
      </w:tblGrid>
      <w:tr w:rsidR="00794611" w:rsidRPr="00966C6D" w14:paraId="648C6D37" w14:textId="77777777" w:rsidTr="00794611">
        <w:trPr>
          <w:trHeight w:val="553"/>
        </w:trPr>
        <w:tc>
          <w:tcPr>
            <w:tcW w:w="3104" w:type="dxa"/>
          </w:tcPr>
          <w:p w14:paraId="02CB6C03" w14:textId="77777777" w:rsidR="00794611" w:rsidRPr="00966C6D" w:rsidRDefault="00794611" w:rsidP="00CF6357">
            <w:r w:rsidRPr="00966C6D">
              <w:t>STEPS</w:t>
            </w:r>
          </w:p>
        </w:tc>
        <w:tc>
          <w:tcPr>
            <w:tcW w:w="3104" w:type="dxa"/>
          </w:tcPr>
          <w:p w14:paraId="50FB51C8" w14:textId="77777777" w:rsidR="00794611" w:rsidRPr="00966C6D" w:rsidRDefault="00794611" w:rsidP="00CF6357">
            <w:r w:rsidRPr="00966C6D">
              <w:t>USER ACTION</w:t>
            </w:r>
          </w:p>
        </w:tc>
        <w:tc>
          <w:tcPr>
            <w:tcW w:w="3106" w:type="dxa"/>
          </w:tcPr>
          <w:p w14:paraId="547D4351" w14:textId="77777777" w:rsidR="00794611" w:rsidRPr="00966C6D" w:rsidRDefault="00794611" w:rsidP="00CF6357">
            <w:r w:rsidRPr="00966C6D">
              <w:t>SYSTEM RESPONSE</w:t>
            </w:r>
          </w:p>
        </w:tc>
      </w:tr>
      <w:tr w:rsidR="00794611" w:rsidRPr="00966C6D" w14:paraId="568A5BD4" w14:textId="77777777" w:rsidTr="00794611">
        <w:trPr>
          <w:trHeight w:val="527"/>
        </w:trPr>
        <w:tc>
          <w:tcPr>
            <w:tcW w:w="3104" w:type="dxa"/>
          </w:tcPr>
          <w:p w14:paraId="7A46BB4E" w14:textId="77777777" w:rsidR="00794611" w:rsidRPr="00966C6D" w:rsidRDefault="00794611" w:rsidP="00CF6357">
            <w:r w:rsidRPr="00966C6D">
              <w:t xml:space="preserve">1 </w:t>
            </w:r>
          </w:p>
        </w:tc>
        <w:tc>
          <w:tcPr>
            <w:tcW w:w="3104" w:type="dxa"/>
          </w:tcPr>
          <w:p w14:paraId="068CA7DC" w14:textId="77777777" w:rsidR="00794611" w:rsidRPr="00966C6D" w:rsidRDefault="00794611" w:rsidP="00CF6357">
            <w:r w:rsidRPr="00966C6D">
              <w:t>Use case starts when ADMIN selects create activity option</w:t>
            </w:r>
          </w:p>
        </w:tc>
        <w:tc>
          <w:tcPr>
            <w:tcW w:w="3106" w:type="dxa"/>
          </w:tcPr>
          <w:p w14:paraId="5D105499" w14:textId="77777777" w:rsidR="00794611" w:rsidRPr="00966C6D" w:rsidRDefault="00794611" w:rsidP="00CF6357"/>
        </w:tc>
      </w:tr>
      <w:tr w:rsidR="00794611" w:rsidRPr="00966C6D" w14:paraId="5AAC93AE" w14:textId="77777777" w:rsidTr="00794611">
        <w:trPr>
          <w:trHeight w:val="263"/>
        </w:trPr>
        <w:tc>
          <w:tcPr>
            <w:tcW w:w="3104" w:type="dxa"/>
          </w:tcPr>
          <w:p w14:paraId="14F1C396" w14:textId="77777777" w:rsidR="00794611" w:rsidRPr="00966C6D" w:rsidRDefault="00794611" w:rsidP="00CF6357">
            <w:r w:rsidRPr="00966C6D">
              <w:t>2</w:t>
            </w:r>
          </w:p>
        </w:tc>
        <w:tc>
          <w:tcPr>
            <w:tcW w:w="3104" w:type="dxa"/>
          </w:tcPr>
          <w:p w14:paraId="19E916BB" w14:textId="77777777" w:rsidR="00794611" w:rsidRPr="00966C6D" w:rsidRDefault="00794611" w:rsidP="00CF6357"/>
        </w:tc>
        <w:tc>
          <w:tcPr>
            <w:tcW w:w="3106" w:type="dxa"/>
          </w:tcPr>
          <w:p w14:paraId="1E19B11E" w14:textId="77777777" w:rsidR="00794611" w:rsidRPr="00966C6D" w:rsidRDefault="00794611" w:rsidP="00CF6357">
            <w:r w:rsidRPr="00966C6D">
              <w:t>System ask for activity details</w:t>
            </w:r>
          </w:p>
        </w:tc>
      </w:tr>
      <w:tr w:rsidR="00794611" w:rsidRPr="00966C6D" w14:paraId="2EABE912" w14:textId="77777777" w:rsidTr="00794611">
        <w:trPr>
          <w:trHeight w:val="248"/>
        </w:trPr>
        <w:tc>
          <w:tcPr>
            <w:tcW w:w="3104" w:type="dxa"/>
          </w:tcPr>
          <w:p w14:paraId="29AA5480" w14:textId="77777777" w:rsidR="00794611" w:rsidRPr="00966C6D" w:rsidRDefault="00794611" w:rsidP="00CF6357">
            <w:r w:rsidRPr="00966C6D">
              <w:t>3</w:t>
            </w:r>
          </w:p>
        </w:tc>
        <w:tc>
          <w:tcPr>
            <w:tcW w:w="3104" w:type="dxa"/>
          </w:tcPr>
          <w:p w14:paraId="0678879F" w14:textId="77777777" w:rsidR="00794611" w:rsidRPr="00966C6D" w:rsidRDefault="00794611" w:rsidP="00CF6357">
            <w:r w:rsidRPr="00966C6D">
              <w:t xml:space="preserve">User enters school details </w:t>
            </w:r>
          </w:p>
        </w:tc>
        <w:tc>
          <w:tcPr>
            <w:tcW w:w="3106" w:type="dxa"/>
          </w:tcPr>
          <w:p w14:paraId="58F79F6C" w14:textId="77777777" w:rsidR="00794611" w:rsidRPr="00966C6D" w:rsidRDefault="00794611" w:rsidP="00CF6357"/>
        </w:tc>
      </w:tr>
      <w:tr w:rsidR="00794611" w:rsidRPr="00966C6D" w14:paraId="32B72303" w14:textId="77777777" w:rsidTr="00794611">
        <w:trPr>
          <w:trHeight w:val="776"/>
        </w:trPr>
        <w:tc>
          <w:tcPr>
            <w:tcW w:w="3104" w:type="dxa"/>
          </w:tcPr>
          <w:p w14:paraId="14193487" w14:textId="77777777" w:rsidR="00794611" w:rsidRPr="00966C6D" w:rsidRDefault="00794611" w:rsidP="00CF6357">
            <w:r w:rsidRPr="00966C6D">
              <w:t>4</w:t>
            </w:r>
          </w:p>
        </w:tc>
        <w:tc>
          <w:tcPr>
            <w:tcW w:w="3104" w:type="dxa"/>
          </w:tcPr>
          <w:p w14:paraId="2600E27B" w14:textId="77777777" w:rsidR="00794611" w:rsidRPr="00966C6D" w:rsidRDefault="00794611" w:rsidP="00CF6357"/>
        </w:tc>
        <w:tc>
          <w:tcPr>
            <w:tcW w:w="3106" w:type="dxa"/>
          </w:tcPr>
          <w:p w14:paraId="0AFD4E72" w14:textId="77777777" w:rsidR="00794611" w:rsidRPr="00966C6D" w:rsidRDefault="00794611" w:rsidP="00CF6357">
            <w:r w:rsidRPr="00966C6D">
              <w:t xml:space="preserve">System adds activity to system   </w:t>
            </w:r>
          </w:p>
        </w:tc>
      </w:tr>
      <w:tr w:rsidR="00794611" w:rsidRPr="00966C6D" w14:paraId="50508822" w14:textId="77777777" w:rsidTr="00794611">
        <w:trPr>
          <w:trHeight w:val="263"/>
        </w:trPr>
        <w:tc>
          <w:tcPr>
            <w:tcW w:w="3104" w:type="dxa"/>
          </w:tcPr>
          <w:p w14:paraId="36C6FB63" w14:textId="77777777" w:rsidR="00794611" w:rsidRPr="00966C6D" w:rsidRDefault="00794611" w:rsidP="00CF6357">
            <w:r w:rsidRPr="00966C6D">
              <w:t>5</w:t>
            </w:r>
          </w:p>
        </w:tc>
        <w:tc>
          <w:tcPr>
            <w:tcW w:w="3104" w:type="dxa"/>
          </w:tcPr>
          <w:p w14:paraId="0AA6E1E1" w14:textId="77777777" w:rsidR="00794611" w:rsidRPr="00966C6D" w:rsidRDefault="00794611" w:rsidP="00CF6357"/>
        </w:tc>
        <w:tc>
          <w:tcPr>
            <w:tcW w:w="3106" w:type="dxa"/>
          </w:tcPr>
          <w:p w14:paraId="3F343135" w14:textId="77777777" w:rsidR="00794611" w:rsidRPr="00966C6D" w:rsidRDefault="00794611" w:rsidP="00CF6357">
            <w:r w:rsidRPr="00966C6D">
              <w:t>System displays new activity on dashboard</w:t>
            </w:r>
          </w:p>
        </w:tc>
      </w:tr>
      <w:tr w:rsidR="00794611" w:rsidRPr="00966C6D" w14:paraId="6A7EF0B1" w14:textId="77777777" w:rsidTr="00794611">
        <w:trPr>
          <w:trHeight w:val="70"/>
        </w:trPr>
        <w:tc>
          <w:tcPr>
            <w:tcW w:w="3104" w:type="dxa"/>
          </w:tcPr>
          <w:p w14:paraId="3C835DF0" w14:textId="77777777" w:rsidR="00794611" w:rsidRPr="00966C6D" w:rsidRDefault="00794611" w:rsidP="00CF6357"/>
        </w:tc>
        <w:tc>
          <w:tcPr>
            <w:tcW w:w="3104" w:type="dxa"/>
          </w:tcPr>
          <w:p w14:paraId="16B79502" w14:textId="77777777" w:rsidR="00794611" w:rsidRPr="00966C6D" w:rsidRDefault="00794611" w:rsidP="00CF6357"/>
        </w:tc>
        <w:tc>
          <w:tcPr>
            <w:tcW w:w="3106" w:type="dxa"/>
          </w:tcPr>
          <w:p w14:paraId="1BDC38E2" w14:textId="77777777" w:rsidR="00794611" w:rsidRPr="00966C6D" w:rsidRDefault="00794611" w:rsidP="00CF6357"/>
        </w:tc>
      </w:tr>
    </w:tbl>
    <w:p w14:paraId="22E4B827" w14:textId="77777777" w:rsidR="00794611" w:rsidRPr="00966C6D" w:rsidRDefault="00794611" w:rsidP="00794611"/>
    <w:p w14:paraId="001681CB" w14:textId="0279E8E6" w:rsidR="00794611" w:rsidRPr="00966C6D" w:rsidRDefault="00794611" w:rsidP="00794611">
      <w:pPr>
        <w:rPr>
          <w:b/>
        </w:rPr>
      </w:pPr>
      <w:r w:rsidRPr="00966C6D">
        <w:rPr>
          <w:b/>
        </w:rPr>
        <w:t xml:space="preserve">SCHOOL BOARD </w:t>
      </w:r>
    </w:p>
    <w:p w14:paraId="19E86D90" w14:textId="6F54035F" w:rsidR="00D71836" w:rsidRPr="00966C6D" w:rsidRDefault="00D71836" w:rsidP="00794611">
      <w:pPr>
        <w:rPr>
          <w:b/>
        </w:rPr>
      </w:pPr>
      <w:r w:rsidRPr="00966C6D">
        <w:t>Creating a</w:t>
      </w:r>
      <w:r w:rsidR="00CF6357" w:rsidRPr="00966C6D">
        <w:t>n</w:t>
      </w:r>
      <w:r w:rsidRPr="00966C6D">
        <w:t xml:space="preserve"> invoice </w:t>
      </w:r>
    </w:p>
    <w:tbl>
      <w:tblPr>
        <w:tblStyle w:val="TableGridLight"/>
        <w:tblW w:w="9314" w:type="dxa"/>
        <w:tblLook w:val="04A0" w:firstRow="1" w:lastRow="0" w:firstColumn="1" w:lastColumn="0" w:noHBand="0" w:noVBand="1"/>
      </w:tblPr>
      <w:tblGrid>
        <w:gridCol w:w="3104"/>
        <w:gridCol w:w="3104"/>
        <w:gridCol w:w="3106"/>
      </w:tblGrid>
      <w:tr w:rsidR="00794611" w:rsidRPr="00966C6D" w14:paraId="5489C305" w14:textId="77777777" w:rsidTr="00794611">
        <w:trPr>
          <w:trHeight w:val="553"/>
        </w:trPr>
        <w:tc>
          <w:tcPr>
            <w:tcW w:w="3104" w:type="dxa"/>
          </w:tcPr>
          <w:p w14:paraId="7A7DF420" w14:textId="77777777" w:rsidR="00794611" w:rsidRPr="00966C6D" w:rsidRDefault="00794611" w:rsidP="00CF6357">
            <w:r w:rsidRPr="00966C6D">
              <w:t>STEPS</w:t>
            </w:r>
          </w:p>
        </w:tc>
        <w:tc>
          <w:tcPr>
            <w:tcW w:w="3104" w:type="dxa"/>
          </w:tcPr>
          <w:p w14:paraId="4D0B7659" w14:textId="77777777" w:rsidR="00794611" w:rsidRPr="00966C6D" w:rsidRDefault="00794611" w:rsidP="00CF6357">
            <w:r w:rsidRPr="00966C6D">
              <w:t>USER ACTION</w:t>
            </w:r>
          </w:p>
        </w:tc>
        <w:tc>
          <w:tcPr>
            <w:tcW w:w="3106" w:type="dxa"/>
          </w:tcPr>
          <w:p w14:paraId="4BC80C39" w14:textId="77777777" w:rsidR="00794611" w:rsidRPr="00966C6D" w:rsidRDefault="00794611" w:rsidP="00CF6357">
            <w:r w:rsidRPr="00966C6D">
              <w:t>SYSTEM RESPONSE</w:t>
            </w:r>
          </w:p>
        </w:tc>
      </w:tr>
      <w:tr w:rsidR="00794611" w:rsidRPr="00966C6D" w14:paraId="637E982B" w14:textId="77777777" w:rsidTr="00794611">
        <w:trPr>
          <w:trHeight w:val="527"/>
        </w:trPr>
        <w:tc>
          <w:tcPr>
            <w:tcW w:w="3104" w:type="dxa"/>
          </w:tcPr>
          <w:p w14:paraId="440B6843" w14:textId="77777777" w:rsidR="00794611" w:rsidRPr="00966C6D" w:rsidRDefault="00794611" w:rsidP="00CF6357">
            <w:r w:rsidRPr="00966C6D">
              <w:t xml:space="preserve">1 </w:t>
            </w:r>
          </w:p>
        </w:tc>
        <w:tc>
          <w:tcPr>
            <w:tcW w:w="3104" w:type="dxa"/>
          </w:tcPr>
          <w:p w14:paraId="04ABBD31" w14:textId="77777777" w:rsidR="00794611" w:rsidRPr="00966C6D" w:rsidRDefault="00794611" w:rsidP="00CF6357">
            <w:r w:rsidRPr="00966C6D">
              <w:t>Use case starts when BOARD selects create invoice option</w:t>
            </w:r>
          </w:p>
        </w:tc>
        <w:tc>
          <w:tcPr>
            <w:tcW w:w="3106" w:type="dxa"/>
          </w:tcPr>
          <w:p w14:paraId="4B85B507" w14:textId="77777777" w:rsidR="00794611" w:rsidRPr="00966C6D" w:rsidRDefault="00794611" w:rsidP="00CF6357"/>
        </w:tc>
      </w:tr>
      <w:tr w:rsidR="00794611" w:rsidRPr="00966C6D" w14:paraId="5BC89BCC" w14:textId="77777777" w:rsidTr="00794611">
        <w:trPr>
          <w:trHeight w:val="263"/>
        </w:trPr>
        <w:tc>
          <w:tcPr>
            <w:tcW w:w="3104" w:type="dxa"/>
          </w:tcPr>
          <w:p w14:paraId="0AA0A688" w14:textId="77777777" w:rsidR="00794611" w:rsidRPr="00966C6D" w:rsidRDefault="00794611" w:rsidP="00CF6357">
            <w:r w:rsidRPr="00966C6D">
              <w:t>2</w:t>
            </w:r>
          </w:p>
        </w:tc>
        <w:tc>
          <w:tcPr>
            <w:tcW w:w="3104" w:type="dxa"/>
          </w:tcPr>
          <w:p w14:paraId="50215B04" w14:textId="77777777" w:rsidR="00794611" w:rsidRPr="00966C6D" w:rsidRDefault="00794611" w:rsidP="00CF6357"/>
        </w:tc>
        <w:tc>
          <w:tcPr>
            <w:tcW w:w="3106" w:type="dxa"/>
          </w:tcPr>
          <w:p w14:paraId="2AAD775B" w14:textId="77777777" w:rsidR="00794611" w:rsidRPr="00966C6D" w:rsidRDefault="00794611" w:rsidP="00CF6357">
            <w:r w:rsidRPr="00966C6D">
              <w:t>System prompts invoice details (dates, prices, information etc)</w:t>
            </w:r>
          </w:p>
        </w:tc>
      </w:tr>
      <w:tr w:rsidR="00794611" w:rsidRPr="00966C6D" w14:paraId="1B54801A" w14:textId="77777777" w:rsidTr="00794611">
        <w:trPr>
          <w:trHeight w:val="248"/>
        </w:trPr>
        <w:tc>
          <w:tcPr>
            <w:tcW w:w="3104" w:type="dxa"/>
          </w:tcPr>
          <w:p w14:paraId="3A0DD4B9" w14:textId="77777777" w:rsidR="00794611" w:rsidRPr="00966C6D" w:rsidRDefault="00794611" w:rsidP="00CF6357">
            <w:r w:rsidRPr="00966C6D">
              <w:t>3</w:t>
            </w:r>
          </w:p>
        </w:tc>
        <w:tc>
          <w:tcPr>
            <w:tcW w:w="3104" w:type="dxa"/>
          </w:tcPr>
          <w:p w14:paraId="3FA6A176" w14:textId="77777777" w:rsidR="00794611" w:rsidRPr="00966C6D" w:rsidRDefault="00794611" w:rsidP="00CF6357">
            <w:r w:rsidRPr="00966C6D">
              <w:t>User enters invoice details</w:t>
            </w:r>
          </w:p>
        </w:tc>
        <w:tc>
          <w:tcPr>
            <w:tcW w:w="3106" w:type="dxa"/>
          </w:tcPr>
          <w:p w14:paraId="768D070D" w14:textId="77777777" w:rsidR="00794611" w:rsidRPr="00966C6D" w:rsidRDefault="00794611" w:rsidP="00CF6357"/>
        </w:tc>
      </w:tr>
      <w:tr w:rsidR="00794611" w:rsidRPr="00966C6D" w14:paraId="1B51DDE4" w14:textId="77777777" w:rsidTr="00794611">
        <w:trPr>
          <w:trHeight w:val="776"/>
        </w:trPr>
        <w:tc>
          <w:tcPr>
            <w:tcW w:w="3104" w:type="dxa"/>
          </w:tcPr>
          <w:p w14:paraId="13C31B06" w14:textId="77777777" w:rsidR="00794611" w:rsidRPr="00966C6D" w:rsidRDefault="00794611" w:rsidP="00CF6357">
            <w:r w:rsidRPr="00966C6D">
              <w:t>4</w:t>
            </w:r>
          </w:p>
        </w:tc>
        <w:tc>
          <w:tcPr>
            <w:tcW w:w="3104" w:type="dxa"/>
          </w:tcPr>
          <w:p w14:paraId="3EF063C9" w14:textId="77777777" w:rsidR="00794611" w:rsidRPr="00966C6D" w:rsidRDefault="00794611" w:rsidP="00CF6357"/>
        </w:tc>
        <w:tc>
          <w:tcPr>
            <w:tcW w:w="3106" w:type="dxa"/>
          </w:tcPr>
          <w:p w14:paraId="2730EF1C" w14:textId="77777777" w:rsidR="00794611" w:rsidRPr="00966C6D" w:rsidRDefault="00794611" w:rsidP="00CF6357">
            <w:r w:rsidRPr="00966C6D">
              <w:t xml:space="preserve">System adds invoice   </w:t>
            </w:r>
          </w:p>
        </w:tc>
      </w:tr>
      <w:tr w:rsidR="00794611" w:rsidRPr="00966C6D" w14:paraId="2558F69D" w14:textId="77777777" w:rsidTr="00794611">
        <w:trPr>
          <w:trHeight w:val="263"/>
        </w:trPr>
        <w:tc>
          <w:tcPr>
            <w:tcW w:w="3104" w:type="dxa"/>
          </w:tcPr>
          <w:p w14:paraId="2EBA29B4" w14:textId="77777777" w:rsidR="00794611" w:rsidRPr="00966C6D" w:rsidRDefault="00794611" w:rsidP="00CF6357">
            <w:r w:rsidRPr="00966C6D">
              <w:t>5</w:t>
            </w:r>
          </w:p>
        </w:tc>
        <w:tc>
          <w:tcPr>
            <w:tcW w:w="3104" w:type="dxa"/>
          </w:tcPr>
          <w:p w14:paraId="36DEA8DF" w14:textId="77777777" w:rsidR="00794611" w:rsidRPr="00966C6D" w:rsidRDefault="00794611" w:rsidP="00CF6357"/>
        </w:tc>
        <w:tc>
          <w:tcPr>
            <w:tcW w:w="3106" w:type="dxa"/>
          </w:tcPr>
          <w:p w14:paraId="17013B9F" w14:textId="77777777" w:rsidR="00794611" w:rsidRPr="00966C6D" w:rsidRDefault="00794611" w:rsidP="00CF6357">
            <w:r w:rsidRPr="00966C6D">
              <w:t>System displays new invoice on parents account</w:t>
            </w:r>
          </w:p>
        </w:tc>
      </w:tr>
      <w:tr w:rsidR="00794611" w:rsidRPr="00966C6D" w14:paraId="284C1658" w14:textId="77777777" w:rsidTr="00794611">
        <w:trPr>
          <w:trHeight w:val="70"/>
        </w:trPr>
        <w:tc>
          <w:tcPr>
            <w:tcW w:w="3104" w:type="dxa"/>
          </w:tcPr>
          <w:p w14:paraId="60F9B32F" w14:textId="77777777" w:rsidR="00794611" w:rsidRPr="00966C6D" w:rsidRDefault="00794611" w:rsidP="00CF6357"/>
        </w:tc>
        <w:tc>
          <w:tcPr>
            <w:tcW w:w="3104" w:type="dxa"/>
          </w:tcPr>
          <w:p w14:paraId="665BFD38" w14:textId="77777777" w:rsidR="00794611" w:rsidRPr="00966C6D" w:rsidRDefault="00794611" w:rsidP="00CF6357"/>
        </w:tc>
        <w:tc>
          <w:tcPr>
            <w:tcW w:w="3106" w:type="dxa"/>
          </w:tcPr>
          <w:p w14:paraId="720E43CD" w14:textId="77777777" w:rsidR="00794611" w:rsidRPr="00966C6D" w:rsidRDefault="00794611" w:rsidP="00CF6357">
            <w:r w:rsidRPr="00966C6D">
              <w:t>User gets redirected to main menu</w:t>
            </w:r>
          </w:p>
        </w:tc>
      </w:tr>
    </w:tbl>
    <w:p w14:paraId="0A020603" w14:textId="06DBFED6" w:rsidR="00794611" w:rsidRPr="00966C6D" w:rsidRDefault="00D71836" w:rsidP="00794611">
      <w:r w:rsidRPr="00966C6D">
        <w:t xml:space="preserve">Deleting invoices </w:t>
      </w:r>
    </w:p>
    <w:tbl>
      <w:tblPr>
        <w:tblStyle w:val="TableGridLight"/>
        <w:tblW w:w="9314" w:type="dxa"/>
        <w:tblLook w:val="04A0" w:firstRow="1" w:lastRow="0" w:firstColumn="1" w:lastColumn="0" w:noHBand="0" w:noVBand="1"/>
      </w:tblPr>
      <w:tblGrid>
        <w:gridCol w:w="3104"/>
        <w:gridCol w:w="3104"/>
        <w:gridCol w:w="3106"/>
      </w:tblGrid>
      <w:tr w:rsidR="00794611" w:rsidRPr="00966C6D" w14:paraId="476CC6D7" w14:textId="77777777" w:rsidTr="00794611">
        <w:trPr>
          <w:trHeight w:val="553"/>
        </w:trPr>
        <w:tc>
          <w:tcPr>
            <w:tcW w:w="3104" w:type="dxa"/>
          </w:tcPr>
          <w:p w14:paraId="0AAD64FA" w14:textId="77777777" w:rsidR="00794611" w:rsidRPr="00966C6D" w:rsidRDefault="00794611" w:rsidP="00CF6357">
            <w:r w:rsidRPr="00966C6D">
              <w:t>STEPS</w:t>
            </w:r>
          </w:p>
        </w:tc>
        <w:tc>
          <w:tcPr>
            <w:tcW w:w="3104" w:type="dxa"/>
          </w:tcPr>
          <w:p w14:paraId="39079407" w14:textId="77777777" w:rsidR="00794611" w:rsidRPr="00966C6D" w:rsidRDefault="00794611" w:rsidP="00CF6357">
            <w:r w:rsidRPr="00966C6D">
              <w:t>USER ACTION</w:t>
            </w:r>
          </w:p>
        </w:tc>
        <w:tc>
          <w:tcPr>
            <w:tcW w:w="3106" w:type="dxa"/>
          </w:tcPr>
          <w:p w14:paraId="72C695C6" w14:textId="77777777" w:rsidR="00794611" w:rsidRPr="00966C6D" w:rsidRDefault="00794611" w:rsidP="00CF6357">
            <w:r w:rsidRPr="00966C6D">
              <w:t>SYSTEM RESPONSE</w:t>
            </w:r>
          </w:p>
        </w:tc>
      </w:tr>
      <w:tr w:rsidR="00794611" w:rsidRPr="00966C6D" w14:paraId="72761AA9" w14:textId="77777777" w:rsidTr="00794611">
        <w:trPr>
          <w:trHeight w:val="527"/>
        </w:trPr>
        <w:tc>
          <w:tcPr>
            <w:tcW w:w="3104" w:type="dxa"/>
          </w:tcPr>
          <w:p w14:paraId="3314EDF6" w14:textId="77777777" w:rsidR="00794611" w:rsidRPr="00966C6D" w:rsidRDefault="00794611" w:rsidP="00CF6357">
            <w:r w:rsidRPr="00966C6D">
              <w:t xml:space="preserve">1 </w:t>
            </w:r>
          </w:p>
        </w:tc>
        <w:tc>
          <w:tcPr>
            <w:tcW w:w="3104" w:type="dxa"/>
          </w:tcPr>
          <w:p w14:paraId="44F9D7A0" w14:textId="77777777" w:rsidR="00794611" w:rsidRPr="00966C6D" w:rsidRDefault="00794611" w:rsidP="00CF6357">
            <w:r w:rsidRPr="00966C6D">
              <w:t>Use case starts when ADMIN selects invoice list option</w:t>
            </w:r>
          </w:p>
        </w:tc>
        <w:tc>
          <w:tcPr>
            <w:tcW w:w="3106" w:type="dxa"/>
          </w:tcPr>
          <w:p w14:paraId="3FD1E61F" w14:textId="77777777" w:rsidR="00794611" w:rsidRPr="00966C6D" w:rsidRDefault="00794611" w:rsidP="00CF6357"/>
        </w:tc>
      </w:tr>
      <w:tr w:rsidR="00794611" w:rsidRPr="00966C6D" w14:paraId="5039269A" w14:textId="77777777" w:rsidTr="00794611">
        <w:trPr>
          <w:trHeight w:val="263"/>
        </w:trPr>
        <w:tc>
          <w:tcPr>
            <w:tcW w:w="3104" w:type="dxa"/>
          </w:tcPr>
          <w:p w14:paraId="37E9B8B6" w14:textId="77777777" w:rsidR="00794611" w:rsidRPr="00966C6D" w:rsidRDefault="00794611" w:rsidP="00CF6357">
            <w:r w:rsidRPr="00966C6D">
              <w:lastRenderedPageBreak/>
              <w:t>2</w:t>
            </w:r>
          </w:p>
        </w:tc>
        <w:tc>
          <w:tcPr>
            <w:tcW w:w="3104" w:type="dxa"/>
          </w:tcPr>
          <w:p w14:paraId="1C5FE693" w14:textId="77777777" w:rsidR="00794611" w:rsidRPr="00966C6D" w:rsidRDefault="00794611" w:rsidP="00CF6357"/>
        </w:tc>
        <w:tc>
          <w:tcPr>
            <w:tcW w:w="3106" w:type="dxa"/>
          </w:tcPr>
          <w:p w14:paraId="261D61AE" w14:textId="77777777" w:rsidR="00794611" w:rsidRPr="00966C6D" w:rsidRDefault="00794611" w:rsidP="00CF6357">
            <w:r w:rsidRPr="00966C6D">
              <w:t>System displays list of invoices</w:t>
            </w:r>
          </w:p>
        </w:tc>
      </w:tr>
      <w:tr w:rsidR="00794611" w:rsidRPr="00966C6D" w14:paraId="6E242B56" w14:textId="77777777" w:rsidTr="00794611">
        <w:trPr>
          <w:trHeight w:val="248"/>
        </w:trPr>
        <w:tc>
          <w:tcPr>
            <w:tcW w:w="3104" w:type="dxa"/>
          </w:tcPr>
          <w:p w14:paraId="3B8ACC58" w14:textId="77777777" w:rsidR="00794611" w:rsidRPr="00966C6D" w:rsidRDefault="00794611" w:rsidP="00CF6357">
            <w:r w:rsidRPr="00966C6D">
              <w:t>3</w:t>
            </w:r>
          </w:p>
        </w:tc>
        <w:tc>
          <w:tcPr>
            <w:tcW w:w="3104" w:type="dxa"/>
          </w:tcPr>
          <w:p w14:paraId="56CE231C" w14:textId="77777777" w:rsidR="00794611" w:rsidRPr="00966C6D" w:rsidRDefault="00794611" w:rsidP="00CF6357">
            <w:r w:rsidRPr="00966C6D">
              <w:t xml:space="preserve">User selects invoice to delete </w:t>
            </w:r>
          </w:p>
        </w:tc>
        <w:tc>
          <w:tcPr>
            <w:tcW w:w="3106" w:type="dxa"/>
          </w:tcPr>
          <w:p w14:paraId="3D25CC87" w14:textId="77777777" w:rsidR="00794611" w:rsidRPr="00966C6D" w:rsidRDefault="00794611" w:rsidP="00CF6357"/>
        </w:tc>
      </w:tr>
      <w:tr w:rsidR="00794611" w:rsidRPr="00966C6D" w14:paraId="6E4FC3C5" w14:textId="77777777" w:rsidTr="00794611">
        <w:trPr>
          <w:trHeight w:val="776"/>
        </w:trPr>
        <w:tc>
          <w:tcPr>
            <w:tcW w:w="3104" w:type="dxa"/>
          </w:tcPr>
          <w:p w14:paraId="7C9F6957" w14:textId="77777777" w:rsidR="00794611" w:rsidRPr="00966C6D" w:rsidRDefault="00794611" w:rsidP="00CF6357">
            <w:r w:rsidRPr="00966C6D">
              <w:t>4</w:t>
            </w:r>
          </w:p>
        </w:tc>
        <w:tc>
          <w:tcPr>
            <w:tcW w:w="3104" w:type="dxa"/>
          </w:tcPr>
          <w:p w14:paraId="0A992C6A" w14:textId="77777777" w:rsidR="00794611" w:rsidRPr="00966C6D" w:rsidRDefault="00794611" w:rsidP="00CF6357"/>
        </w:tc>
        <w:tc>
          <w:tcPr>
            <w:tcW w:w="3106" w:type="dxa"/>
          </w:tcPr>
          <w:p w14:paraId="31499116" w14:textId="77777777" w:rsidR="00794611" w:rsidRPr="00966C6D" w:rsidRDefault="00794611" w:rsidP="00CF6357">
            <w:r w:rsidRPr="00966C6D">
              <w:t xml:space="preserve">System deletes invoice    </w:t>
            </w:r>
          </w:p>
        </w:tc>
      </w:tr>
      <w:tr w:rsidR="00794611" w:rsidRPr="00966C6D" w14:paraId="44707251" w14:textId="77777777" w:rsidTr="00794611">
        <w:trPr>
          <w:trHeight w:val="263"/>
        </w:trPr>
        <w:tc>
          <w:tcPr>
            <w:tcW w:w="3104" w:type="dxa"/>
          </w:tcPr>
          <w:p w14:paraId="0516410D" w14:textId="77777777" w:rsidR="00794611" w:rsidRPr="00966C6D" w:rsidRDefault="00794611" w:rsidP="00CF6357">
            <w:r w:rsidRPr="00966C6D">
              <w:t>5</w:t>
            </w:r>
          </w:p>
        </w:tc>
        <w:tc>
          <w:tcPr>
            <w:tcW w:w="3104" w:type="dxa"/>
          </w:tcPr>
          <w:p w14:paraId="41CA332A" w14:textId="77777777" w:rsidR="00794611" w:rsidRPr="00966C6D" w:rsidRDefault="00794611" w:rsidP="00CF6357"/>
        </w:tc>
        <w:tc>
          <w:tcPr>
            <w:tcW w:w="3106" w:type="dxa"/>
          </w:tcPr>
          <w:p w14:paraId="0519A8E1" w14:textId="77777777" w:rsidR="00794611" w:rsidRPr="00966C6D" w:rsidRDefault="00794611" w:rsidP="00CF6357">
            <w:r w:rsidRPr="00966C6D">
              <w:t>System displays new activity on dashboard</w:t>
            </w:r>
          </w:p>
        </w:tc>
      </w:tr>
      <w:tr w:rsidR="00794611" w:rsidRPr="00966C6D" w14:paraId="1953672D" w14:textId="77777777" w:rsidTr="00794611">
        <w:trPr>
          <w:trHeight w:val="70"/>
        </w:trPr>
        <w:tc>
          <w:tcPr>
            <w:tcW w:w="3104" w:type="dxa"/>
          </w:tcPr>
          <w:p w14:paraId="28DE5835" w14:textId="77777777" w:rsidR="00794611" w:rsidRPr="00966C6D" w:rsidRDefault="00794611" w:rsidP="00CF6357"/>
        </w:tc>
        <w:tc>
          <w:tcPr>
            <w:tcW w:w="3104" w:type="dxa"/>
          </w:tcPr>
          <w:p w14:paraId="74EAA75E" w14:textId="77777777" w:rsidR="00794611" w:rsidRPr="00966C6D" w:rsidRDefault="00794611" w:rsidP="00CF6357"/>
        </w:tc>
        <w:tc>
          <w:tcPr>
            <w:tcW w:w="3106" w:type="dxa"/>
          </w:tcPr>
          <w:p w14:paraId="6923B13D" w14:textId="77777777" w:rsidR="00794611" w:rsidRPr="00966C6D" w:rsidRDefault="00794611" w:rsidP="00CF6357"/>
        </w:tc>
      </w:tr>
    </w:tbl>
    <w:p w14:paraId="2FA9E00C" w14:textId="77777777" w:rsidR="00794611" w:rsidRPr="00966C6D" w:rsidRDefault="00794611" w:rsidP="00794611"/>
    <w:p w14:paraId="1D7B0ED8" w14:textId="40CC1AE1" w:rsidR="00794611" w:rsidRPr="00966C6D" w:rsidRDefault="00794611" w:rsidP="00794611">
      <w:pPr>
        <w:rPr>
          <w:b/>
        </w:rPr>
      </w:pPr>
      <w:r w:rsidRPr="00966C6D">
        <w:rPr>
          <w:b/>
        </w:rPr>
        <w:t>TEACHER</w:t>
      </w:r>
    </w:p>
    <w:p w14:paraId="712FF9FC" w14:textId="25B60D5F" w:rsidR="00D71836" w:rsidRPr="00966C6D" w:rsidRDefault="00D71836" w:rsidP="00794611">
      <w:r w:rsidRPr="00966C6D">
        <w:t xml:space="preserve">Creating a new activity </w:t>
      </w:r>
    </w:p>
    <w:tbl>
      <w:tblPr>
        <w:tblStyle w:val="TableGridLight"/>
        <w:tblW w:w="9314" w:type="dxa"/>
        <w:tblLook w:val="04A0" w:firstRow="1" w:lastRow="0" w:firstColumn="1" w:lastColumn="0" w:noHBand="0" w:noVBand="1"/>
      </w:tblPr>
      <w:tblGrid>
        <w:gridCol w:w="3104"/>
        <w:gridCol w:w="3104"/>
        <w:gridCol w:w="3106"/>
      </w:tblGrid>
      <w:tr w:rsidR="00794611" w:rsidRPr="00966C6D" w14:paraId="00BD22B9" w14:textId="77777777" w:rsidTr="00794611">
        <w:trPr>
          <w:trHeight w:val="553"/>
        </w:trPr>
        <w:tc>
          <w:tcPr>
            <w:tcW w:w="3104" w:type="dxa"/>
          </w:tcPr>
          <w:p w14:paraId="14F527B9" w14:textId="4364AB8A" w:rsidR="00794611" w:rsidRPr="00966C6D" w:rsidRDefault="00794611" w:rsidP="00CF6357">
            <w:r w:rsidRPr="00966C6D">
              <w:t>S</w:t>
            </w:r>
            <w:r w:rsidR="0018734E" w:rsidRPr="00966C6D">
              <w:t xml:space="preserve"> </w:t>
            </w:r>
            <w:r w:rsidRPr="00966C6D">
              <w:t>TEPS</w:t>
            </w:r>
          </w:p>
        </w:tc>
        <w:tc>
          <w:tcPr>
            <w:tcW w:w="3104" w:type="dxa"/>
          </w:tcPr>
          <w:p w14:paraId="1C01A0FA" w14:textId="77777777" w:rsidR="00794611" w:rsidRPr="00966C6D" w:rsidRDefault="00794611" w:rsidP="00CF6357">
            <w:r w:rsidRPr="00966C6D">
              <w:t>USER ACTION</w:t>
            </w:r>
          </w:p>
        </w:tc>
        <w:tc>
          <w:tcPr>
            <w:tcW w:w="3106" w:type="dxa"/>
          </w:tcPr>
          <w:p w14:paraId="05895637" w14:textId="77777777" w:rsidR="00794611" w:rsidRPr="00966C6D" w:rsidRDefault="00794611" w:rsidP="00CF6357">
            <w:r w:rsidRPr="00966C6D">
              <w:t>SYSTEM RESPONSE</w:t>
            </w:r>
          </w:p>
        </w:tc>
      </w:tr>
      <w:tr w:rsidR="00794611" w:rsidRPr="00966C6D" w14:paraId="14EEA772" w14:textId="77777777" w:rsidTr="00794611">
        <w:trPr>
          <w:trHeight w:val="527"/>
        </w:trPr>
        <w:tc>
          <w:tcPr>
            <w:tcW w:w="3104" w:type="dxa"/>
          </w:tcPr>
          <w:p w14:paraId="72E9C329" w14:textId="77777777" w:rsidR="00794611" w:rsidRPr="00966C6D" w:rsidRDefault="00794611" w:rsidP="00CF6357">
            <w:r w:rsidRPr="00966C6D">
              <w:t xml:space="preserve">1 </w:t>
            </w:r>
          </w:p>
        </w:tc>
        <w:tc>
          <w:tcPr>
            <w:tcW w:w="3104" w:type="dxa"/>
          </w:tcPr>
          <w:p w14:paraId="0CF0DF54" w14:textId="77777777" w:rsidR="00794611" w:rsidRPr="00966C6D" w:rsidRDefault="00794611" w:rsidP="00CF6357">
            <w:r w:rsidRPr="00966C6D">
              <w:t>Use case starts when TEACHER selects create activity option</w:t>
            </w:r>
          </w:p>
        </w:tc>
        <w:tc>
          <w:tcPr>
            <w:tcW w:w="3106" w:type="dxa"/>
          </w:tcPr>
          <w:p w14:paraId="0FB45A08" w14:textId="77777777" w:rsidR="00794611" w:rsidRPr="00966C6D" w:rsidRDefault="00794611" w:rsidP="00CF6357"/>
        </w:tc>
      </w:tr>
      <w:tr w:rsidR="00794611" w:rsidRPr="00966C6D" w14:paraId="57F73DDF" w14:textId="77777777" w:rsidTr="00794611">
        <w:trPr>
          <w:trHeight w:val="263"/>
        </w:trPr>
        <w:tc>
          <w:tcPr>
            <w:tcW w:w="3104" w:type="dxa"/>
          </w:tcPr>
          <w:p w14:paraId="229A7F48" w14:textId="77777777" w:rsidR="00794611" w:rsidRPr="00966C6D" w:rsidRDefault="00794611" w:rsidP="00CF6357">
            <w:r w:rsidRPr="00966C6D">
              <w:t>2</w:t>
            </w:r>
          </w:p>
        </w:tc>
        <w:tc>
          <w:tcPr>
            <w:tcW w:w="3104" w:type="dxa"/>
          </w:tcPr>
          <w:p w14:paraId="1C11AFD8" w14:textId="77777777" w:rsidR="00794611" w:rsidRPr="00966C6D" w:rsidRDefault="00794611" w:rsidP="00CF6357"/>
        </w:tc>
        <w:tc>
          <w:tcPr>
            <w:tcW w:w="3106" w:type="dxa"/>
          </w:tcPr>
          <w:p w14:paraId="6D93BE45" w14:textId="77777777" w:rsidR="00794611" w:rsidRPr="00966C6D" w:rsidRDefault="00794611" w:rsidP="00CF6357">
            <w:r w:rsidRPr="00966C6D">
              <w:t>System ask for activity details</w:t>
            </w:r>
          </w:p>
        </w:tc>
      </w:tr>
      <w:tr w:rsidR="00794611" w:rsidRPr="00966C6D" w14:paraId="61ADB77E" w14:textId="77777777" w:rsidTr="00794611">
        <w:trPr>
          <w:trHeight w:val="248"/>
        </w:trPr>
        <w:tc>
          <w:tcPr>
            <w:tcW w:w="3104" w:type="dxa"/>
          </w:tcPr>
          <w:p w14:paraId="430D87ED" w14:textId="77777777" w:rsidR="00794611" w:rsidRPr="00966C6D" w:rsidRDefault="00794611" w:rsidP="00CF6357">
            <w:r w:rsidRPr="00966C6D">
              <w:t>3</w:t>
            </w:r>
          </w:p>
        </w:tc>
        <w:tc>
          <w:tcPr>
            <w:tcW w:w="3104" w:type="dxa"/>
          </w:tcPr>
          <w:p w14:paraId="792468DC" w14:textId="77777777" w:rsidR="00794611" w:rsidRPr="00966C6D" w:rsidRDefault="00794611" w:rsidP="00CF6357">
            <w:r w:rsidRPr="00966C6D">
              <w:t xml:space="preserve">User enters activity details </w:t>
            </w:r>
          </w:p>
        </w:tc>
        <w:tc>
          <w:tcPr>
            <w:tcW w:w="3106" w:type="dxa"/>
          </w:tcPr>
          <w:p w14:paraId="04D7B0FE" w14:textId="77777777" w:rsidR="00794611" w:rsidRPr="00966C6D" w:rsidRDefault="00794611" w:rsidP="00CF6357"/>
        </w:tc>
      </w:tr>
      <w:tr w:rsidR="00794611" w:rsidRPr="00966C6D" w14:paraId="65E05EE5" w14:textId="77777777" w:rsidTr="00794611">
        <w:trPr>
          <w:trHeight w:val="776"/>
        </w:trPr>
        <w:tc>
          <w:tcPr>
            <w:tcW w:w="3104" w:type="dxa"/>
          </w:tcPr>
          <w:p w14:paraId="606557F4" w14:textId="77777777" w:rsidR="00794611" w:rsidRPr="00966C6D" w:rsidRDefault="00794611" w:rsidP="00CF6357">
            <w:r w:rsidRPr="00966C6D">
              <w:t>4</w:t>
            </w:r>
          </w:p>
        </w:tc>
        <w:tc>
          <w:tcPr>
            <w:tcW w:w="3104" w:type="dxa"/>
          </w:tcPr>
          <w:p w14:paraId="2AEC1D29" w14:textId="77777777" w:rsidR="00794611" w:rsidRPr="00966C6D" w:rsidRDefault="00794611" w:rsidP="00CF6357"/>
        </w:tc>
        <w:tc>
          <w:tcPr>
            <w:tcW w:w="3106" w:type="dxa"/>
          </w:tcPr>
          <w:p w14:paraId="3F27687D" w14:textId="77777777" w:rsidR="00794611" w:rsidRPr="00966C6D" w:rsidRDefault="00794611" w:rsidP="00CF6357">
            <w:r w:rsidRPr="00966C6D">
              <w:t xml:space="preserve">System adds activity to system   </w:t>
            </w:r>
          </w:p>
        </w:tc>
      </w:tr>
      <w:tr w:rsidR="00794611" w:rsidRPr="00966C6D" w14:paraId="6BDA91EF" w14:textId="77777777" w:rsidTr="00794611">
        <w:trPr>
          <w:trHeight w:val="263"/>
        </w:trPr>
        <w:tc>
          <w:tcPr>
            <w:tcW w:w="3104" w:type="dxa"/>
          </w:tcPr>
          <w:p w14:paraId="6BA56F13" w14:textId="77777777" w:rsidR="00794611" w:rsidRPr="00966C6D" w:rsidRDefault="00794611" w:rsidP="00CF6357">
            <w:r w:rsidRPr="00966C6D">
              <w:t>5</w:t>
            </w:r>
          </w:p>
        </w:tc>
        <w:tc>
          <w:tcPr>
            <w:tcW w:w="3104" w:type="dxa"/>
          </w:tcPr>
          <w:p w14:paraId="44A31DB8" w14:textId="77777777" w:rsidR="00794611" w:rsidRPr="00966C6D" w:rsidRDefault="00794611" w:rsidP="00CF6357"/>
        </w:tc>
        <w:tc>
          <w:tcPr>
            <w:tcW w:w="3106" w:type="dxa"/>
          </w:tcPr>
          <w:p w14:paraId="40B7F263" w14:textId="77777777" w:rsidR="00794611" w:rsidRPr="00966C6D" w:rsidRDefault="00794611" w:rsidP="00CF6357">
            <w:r w:rsidRPr="00966C6D">
              <w:t xml:space="preserve">System displays new activity </w:t>
            </w:r>
          </w:p>
        </w:tc>
      </w:tr>
      <w:tr w:rsidR="00794611" w:rsidRPr="00966C6D" w14:paraId="48BBD606" w14:textId="77777777" w:rsidTr="00794611">
        <w:trPr>
          <w:trHeight w:val="70"/>
        </w:trPr>
        <w:tc>
          <w:tcPr>
            <w:tcW w:w="3104" w:type="dxa"/>
          </w:tcPr>
          <w:p w14:paraId="3B1D7316" w14:textId="77777777" w:rsidR="00794611" w:rsidRPr="00966C6D" w:rsidRDefault="00794611" w:rsidP="00CF6357"/>
        </w:tc>
        <w:tc>
          <w:tcPr>
            <w:tcW w:w="3104" w:type="dxa"/>
          </w:tcPr>
          <w:p w14:paraId="73D4F72B" w14:textId="77777777" w:rsidR="00794611" w:rsidRPr="00966C6D" w:rsidRDefault="00794611" w:rsidP="00CF6357"/>
        </w:tc>
        <w:tc>
          <w:tcPr>
            <w:tcW w:w="3106" w:type="dxa"/>
          </w:tcPr>
          <w:p w14:paraId="4C1B2734" w14:textId="77777777" w:rsidR="00794611" w:rsidRPr="00966C6D" w:rsidRDefault="00794611" w:rsidP="00CF6357"/>
        </w:tc>
      </w:tr>
    </w:tbl>
    <w:p w14:paraId="690E7FBD" w14:textId="77777777" w:rsidR="00794611" w:rsidRPr="00966C6D" w:rsidRDefault="00794611" w:rsidP="00794611"/>
    <w:p w14:paraId="6C477483" w14:textId="35CE58E1" w:rsidR="00794611" w:rsidRPr="00966C6D" w:rsidRDefault="00C74AC1" w:rsidP="00794611">
      <w:r w:rsidRPr="00966C6D">
        <w:t>Adding pupil</w:t>
      </w:r>
    </w:p>
    <w:tbl>
      <w:tblPr>
        <w:tblStyle w:val="TableGridLight"/>
        <w:tblW w:w="9314" w:type="dxa"/>
        <w:tblLook w:val="04A0" w:firstRow="1" w:lastRow="0" w:firstColumn="1" w:lastColumn="0" w:noHBand="0" w:noVBand="1"/>
      </w:tblPr>
      <w:tblGrid>
        <w:gridCol w:w="3104"/>
        <w:gridCol w:w="3104"/>
        <w:gridCol w:w="3106"/>
      </w:tblGrid>
      <w:tr w:rsidR="00794611" w:rsidRPr="00966C6D" w14:paraId="31E84E7C" w14:textId="77777777" w:rsidTr="00794611">
        <w:trPr>
          <w:trHeight w:val="553"/>
        </w:trPr>
        <w:tc>
          <w:tcPr>
            <w:tcW w:w="3104" w:type="dxa"/>
          </w:tcPr>
          <w:p w14:paraId="0C4DB34A" w14:textId="77777777" w:rsidR="00794611" w:rsidRPr="00966C6D" w:rsidRDefault="00794611" w:rsidP="00CF6357">
            <w:r w:rsidRPr="00966C6D">
              <w:t>STEPS</w:t>
            </w:r>
          </w:p>
        </w:tc>
        <w:tc>
          <w:tcPr>
            <w:tcW w:w="3104" w:type="dxa"/>
          </w:tcPr>
          <w:p w14:paraId="1BE3CE5D" w14:textId="77777777" w:rsidR="00794611" w:rsidRPr="00966C6D" w:rsidRDefault="00794611" w:rsidP="00CF6357">
            <w:r w:rsidRPr="00966C6D">
              <w:t>USER ACTION</w:t>
            </w:r>
          </w:p>
        </w:tc>
        <w:tc>
          <w:tcPr>
            <w:tcW w:w="3106" w:type="dxa"/>
          </w:tcPr>
          <w:p w14:paraId="0D708D45" w14:textId="77777777" w:rsidR="00794611" w:rsidRPr="00966C6D" w:rsidRDefault="00794611" w:rsidP="00CF6357">
            <w:r w:rsidRPr="00966C6D">
              <w:t>SYSTEM RESPONSE</w:t>
            </w:r>
          </w:p>
        </w:tc>
      </w:tr>
      <w:tr w:rsidR="00794611" w:rsidRPr="00966C6D" w14:paraId="58BB3433" w14:textId="77777777" w:rsidTr="00794611">
        <w:trPr>
          <w:trHeight w:val="527"/>
        </w:trPr>
        <w:tc>
          <w:tcPr>
            <w:tcW w:w="3104" w:type="dxa"/>
          </w:tcPr>
          <w:p w14:paraId="3817AA4A" w14:textId="77777777" w:rsidR="00794611" w:rsidRPr="00966C6D" w:rsidRDefault="00794611" w:rsidP="00CF6357">
            <w:r w:rsidRPr="00966C6D">
              <w:t xml:space="preserve">1 </w:t>
            </w:r>
          </w:p>
        </w:tc>
        <w:tc>
          <w:tcPr>
            <w:tcW w:w="3104" w:type="dxa"/>
          </w:tcPr>
          <w:p w14:paraId="7EEC980B" w14:textId="42721BCE" w:rsidR="00794611" w:rsidRPr="00966C6D" w:rsidRDefault="00794611" w:rsidP="00CF6357">
            <w:r w:rsidRPr="00966C6D">
              <w:t>Use</w:t>
            </w:r>
            <w:r w:rsidR="00C74AC1" w:rsidRPr="00966C6D">
              <w:t xml:space="preserve"> </w:t>
            </w:r>
            <w:r w:rsidRPr="00966C6D">
              <w:t xml:space="preserve">case starts </w:t>
            </w:r>
            <w:r w:rsidR="00C74AC1" w:rsidRPr="00966C6D">
              <w:t>when parents click</w:t>
            </w:r>
            <w:r w:rsidRPr="00966C6D">
              <w:t xml:space="preserve"> add pupil option</w:t>
            </w:r>
          </w:p>
        </w:tc>
        <w:tc>
          <w:tcPr>
            <w:tcW w:w="3106" w:type="dxa"/>
          </w:tcPr>
          <w:p w14:paraId="5591E2EB" w14:textId="77777777" w:rsidR="00794611" w:rsidRPr="00966C6D" w:rsidRDefault="00794611" w:rsidP="00CF6357"/>
        </w:tc>
      </w:tr>
      <w:tr w:rsidR="00794611" w:rsidRPr="00966C6D" w14:paraId="0CAA4411" w14:textId="77777777" w:rsidTr="00794611">
        <w:trPr>
          <w:trHeight w:val="263"/>
        </w:trPr>
        <w:tc>
          <w:tcPr>
            <w:tcW w:w="3104" w:type="dxa"/>
          </w:tcPr>
          <w:p w14:paraId="20CE78C6" w14:textId="77777777" w:rsidR="00794611" w:rsidRPr="00966C6D" w:rsidRDefault="00794611" w:rsidP="00CF6357">
            <w:r w:rsidRPr="00966C6D">
              <w:t>2</w:t>
            </w:r>
          </w:p>
        </w:tc>
        <w:tc>
          <w:tcPr>
            <w:tcW w:w="3104" w:type="dxa"/>
          </w:tcPr>
          <w:p w14:paraId="2BFBFB27" w14:textId="77777777" w:rsidR="00794611" w:rsidRPr="00966C6D" w:rsidRDefault="00794611" w:rsidP="00CF6357"/>
        </w:tc>
        <w:tc>
          <w:tcPr>
            <w:tcW w:w="3106" w:type="dxa"/>
          </w:tcPr>
          <w:p w14:paraId="7CDEDBFC" w14:textId="77777777" w:rsidR="00794611" w:rsidRPr="00966C6D" w:rsidRDefault="00794611" w:rsidP="00CF6357">
            <w:r w:rsidRPr="00966C6D">
              <w:t>System ask for pupil details</w:t>
            </w:r>
          </w:p>
        </w:tc>
      </w:tr>
      <w:tr w:rsidR="00794611" w:rsidRPr="00966C6D" w14:paraId="26DA4912" w14:textId="77777777" w:rsidTr="00794611">
        <w:trPr>
          <w:trHeight w:val="248"/>
        </w:trPr>
        <w:tc>
          <w:tcPr>
            <w:tcW w:w="3104" w:type="dxa"/>
          </w:tcPr>
          <w:p w14:paraId="7B01FAD7" w14:textId="77777777" w:rsidR="00794611" w:rsidRPr="00966C6D" w:rsidRDefault="00794611" w:rsidP="00CF6357">
            <w:r w:rsidRPr="00966C6D">
              <w:t>3</w:t>
            </w:r>
          </w:p>
        </w:tc>
        <w:tc>
          <w:tcPr>
            <w:tcW w:w="3104" w:type="dxa"/>
          </w:tcPr>
          <w:p w14:paraId="160112ED" w14:textId="77777777" w:rsidR="00794611" w:rsidRPr="00966C6D" w:rsidRDefault="00794611" w:rsidP="00CF6357">
            <w:r w:rsidRPr="00966C6D">
              <w:t xml:space="preserve">User enters pupil details </w:t>
            </w:r>
          </w:p>
        </w:tc>
        <w:tc>
          <w:tcPr>
            <w:tcW w:w="3106" w:type="dxa"/>
          </w:tcPr>
          <w:p w14:paraId="423FDBA6" w14:textId="77777777" w:rsidR="00794611" w:rsidRPr="00966C6D" w:rsidRDefault="00794611" w:rsidP="00CF6357"/>
        </w:tc>
      </w:tr>
      <w:tr w:rsidR="00794611" w:rsidRPr="00966C6D" w14:paraId="54771189" w14:textId="77777777" w:rsidTr="00794611">
        <w:trPr>
          <w:trHeight w:val="776"/>
        </w:trPr>
        <w:tc>
          <w:tcPr>
            <w:tcW w:w="3104" w:type="dxa"/>
          </w:tcPr>
          <w:p w14:paraId="1F32023F" w14:textId="77777777" w:rsidR="00794611" w:rsidRPr="00966C6D" w:rsidRDefault="00794611" w:rsidP="00CF6357">
            <w:r w:rsidRPr="00966C6D">
              <w:t>4</w:t>
            </w:r>
          </w:p>
        </w:tc>
        <w:tc>
          <w:tcPr>
            <w:tcW w:w="3104" w:type="dxa"/>
          </w:tcPr>
          <w:p w14:paraId="5C8CE208" w14:textId="77777777" w:rsidR="00794611" w:rsidRPr="00966C6D" w:rsidRDefault="00794611" w:rsidP="00CF6357"/>
        </w:tc>
        <w:tc>
          <w:tcPr>
            <w:tcW w:w="3106" w:type="dxa"/>
          </w:tcPr>
          <w:p w14:paraId="23C8411F" w14:textId="15D9E9B5" w:rsidR="00794611" w:rsidRPr="00966C6D" w:rsidRDefault="00794611" w:rsidP="00CF6357">
            <w:r w:rsidRPr="00966C6D">
              <w:t xml:space="preserve">System prompts the user for </w:t>
            </w:r>
            <w:r w:rsidR="00C74AC1" w:rsidRPr="00966C6D">
              <w:t xml:space="preserve">parent’s </w:t>
            </w:r>
            <w:r w:rsidRPr="00966C6D">
              <w:t xml:space="preserve">identification   </w:t>
            </w:r>
          </w:p>
        </w:tc>
      </w:tr>
      <w:tr w:rsidR="00794611" w:rsidRPr="00966C6D" w14:paraId="5B8A16E5" w14:textId="77777777" w:rsidTr="00794611">
        <w:trPr>
          <w:trHeight w:val="263"/>
        </w:trPr>
        <w:tc>
          <w:tcPr>
            <w:tcW w:w="3104" w:type="dxa"/>
          </w:tcPr>
          <w:p w14:paraId="76E89559" w14:textId="77777777" w:rsidR="00794611" w:rsidRPr="00966C6D" w:rsidRDefault="00794611" w:rsidP="00CF6357">
            <w:r w:rsidRPr="00966C6D">
              <w:lastRenderedPageBreak/>
              <w:t>5</w:t>
            </w:r>
          </w:p>
        </w:tc>
        <w:tc>
          <w:tcPr>
            <w:tcW w:w="3104" w:type="dxa"/>
          </w:tcPr>
          <w:p w14:paraId="53B67CB4" w14:textId="77777777" w:rsidR="00794611" w:rsidRPr="00966C6D" w:rsidRDefault="00794611" w:rsidP="00CF6357">
            <w:r w:rsidRPr="00966C6D">
              <w:t>User enters parent identification</w:t>
            </w:r>
          </w:p>
        </w:tc>
        <w:tc>
          <w:tcPr>
            <w:tcW w:w="3106" w:type="dxa"/>
          </w:tcPr>
          <w:p w14:paraId="1ADAEB85" w14:textId="77777777" w:rsidR="00794611" w:rsidRPr="00966C6D" w:rsidRDefault="00794611" w:rsidP="00CF6357"/>
        </w:tc>
      </w:tr>
      <w:tr w:rsidR="00794611" w:rsidRPr="00966C6D" w14:paraId="0C88CF49" w14:textId="77777777" w:rsidTr="00794611">
        <w:trPr>
          <w:trHeight w:val="70"/>
        </w:trPr>
        <w:tc>
          <w:tcPr>
            <w:tcW w:w="3104" w:type="dxa"/>
          </w:tcPr>
          <w:p w14:paraId="5B9D3744" w14:textId="77777777" w:rsidR="00794611" w:rsidRPr="00966C6D" w:rsidRDefault="00794611" w:rsidP="00CF6357">
            <w:r w:rsidRPr="00966C6D">
              <w:t>6</w:t>
            </w:r>
          </w:p>
        </w:tc>
        <w:tc>
          <w:tcPr>
            <w:tcW w:w="3104" w:type="dxa"/>
          </w:tcPr>
          <w:p w14:paraId="395E1102" w14:textId="77777777" w:rsidR="00794611" w:rsidRPr="00966C6D" w:rsidRDefault="00794611" w:rsidP="00CF6357"/>
        </w:tc>
        <w:tc>
          <w:tcPr>
            <w:tcW w:w="3106" w:type="dxa"/>
          </w:tcPr>
          <w:p w14:paraId="68BF4361" w14:textId="77777777" w:rsidR="00794611" w:rsidRPr="00966C6D" w:rsidRDefault="00794611" w:rsidP="00CF6357">
            <w:r w:rsidRPr="00966C6D">
              <w:t xml:space="preserve">System links pupil with parent </w:t>
            </w:r>
          </w:p>
        </w:tc>
      </w:tr>
      <w:tr w:rsidR="00794611" w:rsidRPr="00966C6D" w14:paraId="5F205A73" w14:textId="77777777" w:rsidTr="00794611">
        <w:trPr>
          <w:trHeight w:val="70"/>
        </w:trPr>
        <w:tc>
          <w:tcPr>
            <w:tcW w:w="3104" w:type="dxa"/>
          </w:tcPr>
          <w:p w14:paraId="7784DE56" w14:textId="77777777" w:rsidR="00794611" w:rsidRPr="00966C6D" w:rsidRDefault="00794611" w:rsidP="00CF6357">
            <w:r w:rsidRPr="00966C6D">
              <w:t>7</w:t>
            </w:r>
          </w:p>
        </w:tc>
        <w:tc>
          <w:tcPr>
            <w:tcW w:w="3104" w:type="dxa"/>
          </w:tcPr>
          <w:p w14:paraId="3F5279A3" w14:textId="77777777" w:rsidR="00794611" w:rsidRPr="00966C6D" w:rsidRDefault="00794611" w:rsidP="00CF6357"/>
        </w:tc>
        <w:tc>
          <w:tcPr>
            <w:tcW w:w="3106" w:type="dxa"/>
          </w:tcPr>
          <w:p w14:paraId="5A11275F" w14:textId="77777777" w:rsidR="00794611" w:rsidRPr="00966C6D" w:rsidRDefault="00794611" w:rsidP="00CF6357">
            <w:r w:rsidRPr="00966C6D">
              <w:t xml:space="preserve">Parent account has now pupil added </w:t>
            </w:r>
          </w:p>
        </w:tc>
      </w:tr>
    </w:tbl>
    <w:p w14:paraId="773AE00A" w14:textId="77777777" w:rsidR="00794611" w:rsidRPr="00966C6D" w:rsidRDefault="00794611" w:rsidP="00794611"/>
    <w:p w14:paraId="62329F0F" w14:textId="77777777" w:rsidR="00794611" w:rsidRPr="00966C6D" w:rsidRDefault="00794611" w:rsidP="00794611"/>
    <w:p w14:paraId="4B0CFF48" w14:textId="051240FC" w:rsidR="00794611" w:rsidRPr="00966C6D" w:rsidRDefault="00794611" w:rsidP="00794611">
      <w:pPr>
        <w:rPr>
          <w:b/>
        </w:rPr>
      </w:pPr>
      <w:r w:rsidRPr="00966C6D">
        <w:rPr>
          <w:b/>
        </w:rPr>
        <w:t xml:space="preserve">PARENT </w:t>
      </w:r>
    </w:p>
    <w:p w14:paraId="2853C58F" w14:textId="167F6EA7" w:rsidR="00CF6357" w:rsidRPr="00966C6D" w:rsidRDefault="00CF6357" w:rsidP="00794611">
      <w:r w:rsidRPr="00966C6D">
        <w:t xml:space="preserve">Login </w:t>
      </w:r>
    </w:p>
    <w:tbl>
      <w:tblPr>
        <w:tblStyle w:val="TableGridLight"/>
        <w:tblW w:w="9314" w:type="dxa"/>
        <w:tblLook w:val="04A0" w:firstRow="1" w:lastRow="0" w:firstColumn="1" w:lastColumn="0" w:noHBand="0" w:noVBand="1"/>
      </w:tblPr>
      <w:tblGrid>
        <w:gridCol w:w="3104"/>
        <w:gridCol w:w="3104"/>
        <w:gridCol w:w="3106"/>
      </w:tblGrid>
      <w:tr w:rsidR="00794611" w:rsidRPr="00966C6D" w14:paraId="481ECE6F" w14:textId="77777777" w:rsidTr="00794611">
        <w:trPr>
          <w:trHeight w:val="553"/>
        </w:trPr>
        <w:tc>
          <w:tcPr>
            <w:tcW w:w="3104" w:type="dxa"/>
          </w:tcPr>
          <w:p w14:paraId="4CAA3829" w14:textId="77777777" w:rsidR="00794611" w:rsidRPr="00966C6D" w:rsidRDefault="00794611" w:rsidP="00CF6357">
            <w:r w:rsidRPr="00966C6D">
              <w:t>STEPS</w:t>
            </w:r>
          </w:p>
        </w:tc>
        <w:tc>
          <w:tcPr>
            <w:tcW w:w="3104" w:type="dxa"/>
          </w:tcPr>
          <w:p w14:paraId="39394FEA" w14:textId="77777777" w:rsidR="00794611" w:rsidRPr="00966C6D" w:rsidRDefault="00794611" w:rsidP="00CF6357">
            <w:r w:rsidRPr="00966C6D">
              <w:t>USER ACTION</w:t>
            </w:r>
          </w:p>
        </w:tc>
        <w:tc>
          <w:tcPr>
            <w:tcW w:w="3106" w:type="dxa"/>
          </w:tcPr>
          <w:p w14:paraId="66BBA7BC" w14:textId="77777777" w:rsidR="00794611" w:rsidRPr="00966C6D" w:rsidRDefault="00794611" w:rsidP="00CF6357">
            <w:r w:rsidRPr="00966C6D">
              <w:t>SYSTEM RESPONSE</w:t>
            </w:r>
          </w:p>
        </w:tc>
      </w:tr>
      <w:tr w:rsidR="00794611" w:rsidRPr="00966C6D" w14:paraId="7830F28C" w14:textId="77777777" w:rsidTr="00794611">
        <w:trPr>
          <w:trHeight w:val="527"/>
        </w:trPr>
        <w:tc>
          <w:tcPr>
            <w:tcW w:w="3104" w:type="dxa"/>
          </w:tcPr>
          <w:p w14:paraId="60E24AD2" w14:textId="77777777" w:rsidR="00794611" w:rsidRPr="00966C6D" w:rsidRDefault="00794611" w:rsidP="00CF6357">
            <w:r w:rsidRPr="00966C6D">
              <w:t xml:space="preserve">1 </w:t>
            </w:r>
          </w:p>
        </w:tc>
        <w:tc>
          <w:tcPr>
            <w:tcW w:w="3104" w:type="dxa"/>
          </w:tcPr>
          <w:p w14:paraId="645D339A" w14:textId="77777777" w:rsidR="00794611" w:rsidRPr="00966C6D" w:rsidRDefault="00794611" w:rsidP="00CF6357">
            <w:r w:rsidRPr="00966C6D">
              <w:t xml:space="preserve">Use case starts when PARENT is logs into their account </w:t>
            </w:r>
          </w:p>
        </w:tc>
        <w:tc>
          <w:tcPr>
            <w:tcW w:w="3106" w:type="dxa"/>
          </w:tcPr>
          <w:p w14:paraId="66918890" w14:textId="77777777" w:rsidR="00794611" w:rsidRPr="00966C6D" w:rsidRDefault="00794611" w:rsidP="00CF6357"/>
        </w:tc>
      </w:tr>
      <w:tr w:rsidR="00794611" w:rsidRPr="00966C6D" w14:paraId="25221848" w14:textId="77777777" w:rsidTr="00794611">
        <w:trPr>
          <w:trHeight w:val="263"/>
        </w:trPr>
        <w:tc>
          <w:tcPr>
            <w:tcW w:w="3104" w:type="dxa"/>
          </w:tcPr>
          <w:p w14:paraId="08D5D6D4" w14:textId="77777777" w:rsidR="00794611" w:rsidRPr="00966C6D" w:rsidRDefault="00794611" w:rsidP="00CF6357">
            <w:r w:rsidRPr="00966C6D">
              <w:t>2</w:t>
            </w:r>
          </w:p>
        </w:tc>
        <w:tc>
          <w:tcPr>
            <w:tcW w:w="3104" w:type="dxa"/>
          </w:tcPr>
          <w:p w14:paraId="0E9F4122" w14:textId="77777777" w:rsidR="00794611" w:rsidRPr="00966C6D" w:rsidRDefault="00794611" w:rsidP="00CF6357"/>
        </w:tc>
        <w:tc>
          <w:tcPr>
            <w:tcW w:w="3106" w:type="dxa"/>
          </w:tcPr>
          <w:p w14:paraId="0E927F16" w14:textId="2EA177B7" w:rsidR="00794611" w:rsidRPr="00966C6D" w:rsidRDefault="00794611" w:rsidP="00CF6357">
            <w:r w:rsidRPr="00966C6D">
              <w:t>Systems presents a list of pupils related to the parent</w:t>
            </w:r>
          </w:p>
        </w:tc>
      </w:tr>
      <w:tr w:rsidR="00794611" w:rsidRPr="00966C6D" w14:paraId="729E507B" w14:textId="77777777" w:rsidTr="00794611">
        <w:trPr>
          <w:trHeight w:val="248"/>
        </w:trPr>
        <w:tc>
          <w:tcPr>
            <w:tcW w:w="3104" w:type="dxa"/>
          </w:tcPr>
          <w:p w14:paraId="280A38DB" w14:textId="77777777" w:rsidR="00794611" w:rsidRPr="00966C6D" w:rsidRDefault="00794611" w:rsidP="00CF6357">
            <w:r w:rsidRPr="00966C6D">
              <w:t>3</w:t>
            </w:r>
          </w:p>
        </w:tc>
        <w:tc>
          <w:tcPr>
            <w:tcW w:w="3104" w:type="dxa"/>
          </w:tcPr>
          <w:p w14:paraId="2B33F3F7" w14:textId="77777777" w:rsidR="00794611" w:rsidRPr="00966C6D" w:rsidRDefault="00794611" w:rsidP="00CF6357">
            <w:r w:rsidRPr="00966C6D">
              <w:t xml:space="preserve">User selects pupil  </w:t>
            </w:r>
          </w:p>
        </w:tc>
        <w:tc>
          <w:tcPr>
            <w:tcW w:w="3106" w:type="dxa"/>
          </w:tcPr>
          <w:p w14:paraId="03230C5F" w14:textId="77777777" w:rsidR="00794611" w:rsidRPr="00966C6D" w:rsidRDefault="00794611" w:rsidP="00CF6357"/>
        </w:tc>
      </w:tr>
      <w:tr w:rsidR="00794611" w:rsidRPr="00966C6D" w14:paraId="0C744712" w14:textId="77777777" w:rsidTr="00794611">
        <w:trPr>
          <w:trHeight w:val="776"/>
        </w:trPr>
        <w:tc>
          <w:tcPr>
            <w:tcW w:w="3104" w:type="dxa"/>
          </w:tcPr>
          <w:p w14:paraId="3E8272D3" w14:textId="77777777" w:rsidR="00794611" w:rsidRPr="00966C6D" w:rsidRDefault="00794611" w:rsidP="00CF6357">
            <w:r w:rsidRPr="00966C6D">
              <w:t>4</w:t>
            </w:r>
          </w:p>
        </w:tc>
        <w:tc>
          <w:tcPr>
            <w:tcW w:w="3104" w:type="dxa"/>
          </w:tcPr>
          <w:p w14:paraId="2D7BE80A" w14:textId="77777777" w:rsidR="00794611" w:rsidRPr="00966C6D" w:rsidRDefault="00794611" w:rsidP="00CF6357"/>
        </w:tc>
        <w:tc>
          <w:tcPr>
            <w:tcW w:w="3106" w:type="dxa"/>
          </w:tcPr>
          <w:p w14:paraId="058183E1" w14:textId="77777777" w:rsidR="00794611" w:rsidRPr="00966C6D" w:rsidRDefault="00794611" w:rsidP="00CF6357">
            <w:r w:rsidRPr="00966C6D">
              <w:t xml:space="preserve">System displays two options: </w:t>
            </w:r>
          </w:p>
          <w:p w14:paraId="54AD03B6" w14:textId="77777777" w:rsidR="00794611" w:rsidRPr="00966C6D" w:rsidRDefault="00794611" w:rsidP="00CF6357">
            <w:r w:rsidRPr="00966C6D">
              <w:t>Check invoices, view pupil’s activities</w:t>
            </w:r>
          </w:p>
        </w:tc>
      </w:tr>
      <w:tr w:rsidR="00794611" w:rsidRPr="00966C6D" w14:paraId="6F86A00D" w14:textId="77777777" w:rsidTr="00794611">
        <w:trPr>
          <w:trHeight w:val="263"/>
        </w:trPr>
        <w:tc>
          <w:tcPr>
            <w:tcW w:w="3104" w:type="dxa"/>
          </w:tcPr>
          <w:p w14:paraId="63D72ADE" w14:textId="77777777" w:rsidR="00794611" w:rsidRPr="00966C6D" w:rsidRDefault="00794611" w:rsidP="00CF6357">
            <w:r w:rsidRPr="00966C6D">
              <w:t>5</w:t>
            </w:r>
          </w:p>
        </w:tc>
        <w:tc>
          <w:tcPr>
            <w:tcW w:w="3104" w:type="dxa"/>
          </w:tcPr>
          <w:p w14:paraId="509482BB" w14:textId="77777777" w:rsidR="00794611" w:rsidRPr="00966C6D" w:rsidRDefault="00794611" w:rsidP="00CF6357">
            <w:r w:rsidRPr="00966C6D">
              <w:t xml:space="preserve">Parent selects pupil’s activities option </w:t>
            </w:r>
          </w:p>
        </w:tc>
        <w:tc>
          <w:tcPr>
            <w:tcW w:w="3106" w:type="dxa"/>
          </w:tcPr>
          <w:p w14:paraId="6C6811FA" w14:textId="77777777" w:rsidR="00794611" w:rsidRPr="00966C6D" w:rsidRDefault="00794611" w:rsidP="00CF6357"/>
        </w:tc>
      </w:tr>
      <w:tr w:rsidR="00794611" w:rsidRPr="00966C6D" w14:paraId="0291157D" w14:textId="77777777" w:rsidTr="00794611">
        <w:trPr>
          <w:trHeight w:val="70"/>
        </w:trPr>
        <w:tc>
          <w:tcPr>
            <w:tcW w:w="3104" w:type="dxa"/>
          </w:tcPr>
          <w:p w14:paraId="1AB6F2DC" w14:textId="77777777" w:rsidR="00794611" w:rsidRPr="00966C6D" w:rsidRDefault="00794611" w:rsidP="00CF6357"/>
        </w:tc>
        <w:tc>
          <w:tcPr>
            <w:tcW w:w="3104" w:type="dxa"/>
          </w:tcPr>
          <w:p w14:paraId="778F9731" w14:textId="77777777" w:rsidR="00794611" w:rsidRPr="00966C6D" w:rsidRDefault="00794611" w:rsidP="00CF6357"/>
        </w:tc>
        <w:tc>
          <w:tcPr>
            <w:tcW w:w="3106" w:type="dxa"/>
          </w:tcPr>
          <w:p w14:paraId="5AA8389F" w14:textId="00453889" w:rsidR="00794611" w:rsidRPr="00966C6D" w:rsidRDefault="00794611" w:rsidP="00CF6357">
            <w:r w:rsidRPr="00966C6D">
              <w:t xml:space="preserve">System displays </w:t>
            </w:r>
            <w:r w:rsidR="00BA37E6" w:rsidRPr="00966C6D">
              <w:t>pupils’</w:t>
            </w:r>
            <w:r w:rsidRPr="00966C6D">
              <w:t xml:space="preserve"> activities</w:t>
            </w:r>
          </w:p>
        </w:tc>
      </w:tr>
    </w:tbl>
    <w:p w14:paraId="12F21B34" w14:textId="0D2F67EC" w:rsidR="00794611" w:rsidRPr="00966C6D" w:rsidRDefault="00CF6357" w:rsidP="00794611">
      <w:r w:rsidRPr="00966C6D">
        <w:t>Listing pupil and invoice</w:t>
      </w:r>
    </w:p>
    <w:tbl>
      <w:tblPr>
        <w:tblStyle w:val="TableGridLight"/>
        <w:tblW w:w="9314" w:type="dxa"/>
        <w:tblLook w:val="04A0" w:firstRow="1" w:lastRow="0" w:firstColumn="1" w:lastColumn="0" w:noHBand="0" w:noVBand="1"/>
      </w:tblPr>
      <w:tblGrid>
        <w:gridCol w:w="3104"/>
        <w:gridCol w:w="3104"/>
        <w:gridCol w:w="3106"/>
      </w:tblGrid>
      <w:tr w:rsidR="00794611" w:rsidRPr="00966C6D" w14:paraId="598A810B" w14:textId="77777777" w:rsidTr="00794611">
        <w:trPr>
          <w:trHeight w:val="553"/>
        </w:trPr>
        <w:tc>
          <w:tcPr>
            <w:tcW w:w="3104" w:type="dxa"/>
          </w:tcPr>
          <w:p w14:paraId="6D0A559C" w14:textId="77777777" w:rsidR="00794611" w:rsidRPr="00966C6D" w:rsidRDefault="00794611" w:rsidP="00CF6357">
            <w:r w:rsidRPr="00966C6D">
              <w:t>STEPS</w:t>
            </w:r>
          </w:p>
        </w:tc>
        <w:tc>
          <w:tcPr>
            <w:tcW w:w="3104" w:type="dxa"/>
          </w:tcPr>
          <w:p w14:paraId="40832999" w14:textId="77777777" w:rsidR="00794611" w:rsidRPr="00966C6D" w:rsidRDefault="00794611" w:rsidP="00CF6357">
            <w:r w:rsidRPr="00966C6D">
              <w:t>USER ACTION</w:t>
            </w:r>
          </w:p>
        </w:tc>
        <w:tc>
          <w:tcPr>
            <w:tcW w:w="3106" w:type="dxa"/>
          </w:tcPr>
          <w:p w14:paraId="02DFAA07" w14:textId="77777777" w:rsidR="00794611" w:rsidRPr="00966C6D" w:rsidRDefault="00794611" w:rsidP="00CF6357">
            <w:r w:rsidRPr="00966C6D">
              <w:t>SYSTEM RESPONSE</w:t>
            </w:r>
          </w:p>
        </w:tc>
      </w:tr>
      <w:tr w:rsidR="00794611" w:rsidRPr="00966C6D" w14:paraId="181E846B" w14:textId="77777777" w:rsidTr="00794611">
        <w:trPr>
          <w:trHeight w:val="527"/>
        </w:trPr>
        <w:tc>
          <w:tcPr>
            <w:tcW w:w="3104" w:type="dxa"/>
          </w:tcPr>
          <w:p w14:paraId="31856D2C" w14:textId="77777777" w:rsidR="00794611" w:rsidRPr="00966C6D" w:rsidRDefault="00794611" w:rsidP="00CF6357">
            <w:r w:rsidRPr="00966C6D">
              <w:t xml:space="preserve">1 </w:t>
            </w:r>
          </w:p>
        </w:tc>
        <w:tc>
          <w:tcPr>
            <w:tcW w:w="3104" w:type="dxa"/>
          </w:tcPr>
          <w:p w14:paraId="66BA0A39" w14:textId="77777777" w:rsidR="00794611" w:rsidRPr="00966C6D" w:rsidRDefault="00794611" w:rsidP="00CF6357">
            <w:r w:rsidRPr="00966C6D">
              <w:t>Use case starts when PARENT logs into their account</w:t>
            </w:r>
          </w:p>
        </w:tc>
        <w:tc>
          <w:tcPr>
            <w:tcW w:w="3106" w:type="dxa"/>
          </w:tcPr>
          <w:p w14:paraId="0A27135D" w14:textId="77777777" w:rsidR="00794611" w:rsidRPr="00966C6D" w:rsidRDefault="00794611" w:rsidP="00CF6357"/>
        </w:tc>
      </w:tr>
      <w:tr w:rsidR="00794611" w:rsidRPr="00966C6D" w14:paraId="47C2859D" w14:textId="77777777" w:rsidTr="00794611">
        <w:trPr>
          <w:trHeight w:val="263"/>
        </w:trPr>
        <w:tc>
          <w:tcPr>
            <w:tcW w:w="3104" w:type="dxa"/>
          </w:tcPr>
          <w:p w14:paraId="65CAC819" w14:textId="77777777" w:rsidR="00794611" w:rsidRPr="00966C6D" w:rsidRDefault="00794611" w:rsidP="00CF6357">
            <w:r w:rsidRPr="00966C6D">
              <w:t>2</w:t>
            </w:r>
          </w:p>
        </w:tc>
        <w:tc>
          <w:tcPr>
            <w:tcW w:w="3104" w:type="dxa"/>
          </w:tcPr>
          <w:p w14:paraId="2F6B4F02" w14:textId="77777777" w:rsidR="00794611" w:rsidRPr="00966C6D" w:rsidRDefault="00794611" w:rsidP="00CF6357"/>
        </w:tc>
        <w:tc>
          <w:tcPr>
            <w:tcW w:w="3106" w:type="dxa"/>
          </w:tcPr>
          <w:p w14:paraId="42C2D718" w14:textId="77777777" w:rsidR="00794611" w:rsidRPr="00966C6D" w:rsidRDefault="00794611" w:rsidP="00CF6357">
            <w:r w:rsidRPr="00966C6D">
              <w:t>System presents a list of pupils linked to parent’s account</w:t>
            </w:r>
          </w:p>
        </w:tc>
      </w:tr>
      <w:tr w:rsidR="00794611" w:rsidRPr="00966C6D" w14:paraId="1FE53C55" w14:textId="77777777" w:rsidTr="00794611">
        <w:trPr>
          <w:trHeight w:val="248"/>
        </w:trPr>
        <w:tc>
          <w:tcPr>
            <w:tcW w:w="3104" w:type="dxa"/>
          </w:tcPr>
          <w:p w14:paraId="0C8CC655" w14:textId="77777777" w:rsidR="00794611" w:rsidRPr="00966C6D" w:rsidRDefault="00794611" w:rsidP="00CF6357">
            <w:r w:rsidRPr="00966C6D">
              <w:t>3</w:t>
            </w:r>
          </w:p>
        </w:tc>
        <w:tc>
          <w:tcPr>
            <w:tcW w:w="3104" w:type="dxa"/>
          </w:tcPr>
          <w:p w14:paraId="0FA16CBF" w14:textId="77777777" w:rsidR="00794611" w:rsidRPr="00966C6D" w:rsidRDefault="00794611" w:rsidP="00CF6357">
            <w:r w:rsidRPr="00966C6D">
              <w:t xml:space="preserve">User selects pupil </w:t>
            </w:r>
          </w:p>
        </w:tc>
        <w:tc>
          <w:tcPr>
            <w:tcW w:w="3106" w:type="dxa"/>
          </w:tcPr>
          <w:p w14:paraId="3ED581E6" w14:textId="77777777" w:rsidR="00794611" w:rsidRPr="00966C6D" w:rsidRDefault="00794611" w:rsidP="00CF6357"/>
        </w:tc>
      </w:tr>
      <w:tr w:rsidR="00794611" w:rsidRPr="00966C6D" w14:paraId="7A8CB11A" w14:textId="77777777" w:rsidTr="00794611">
        <w:trPr>
          <w:trHeight w:val="776"/>
        </w:trPr>
        <w:tc>
          <w:tcPr>
            <w:tcW w:w="3104" w:type="dxa"/>
          </w:tcPr>
          <w:p w14:paraId="3848524F" w14:textId="77777777" w:rsidR="00794611" w:rsidRPr="00966C6D" w:rsidRDefault="00794611" w:rsidP="00CF6357">
            <w:r w:rsidRPr="00966C6D">
              <w:lastRenderedPageBreak/>
              <w:t>4</w:t>
            </w:r>
          </w:p>
        </w:tc>
        <w:tc>
          <w:tcPr>
            <w:tcW w:w="3104" w:type="dxa"/>
          </w:tcPr>
          <w:p w14:paraId="498A7AD6" w14:textId="77777777" w:rsidR="00794611" w:rsidRPr="00966C6D" w:rsidRDefault="00794611" w:rsidP="00CF6357"/>
        </w:tc>
        <w:tc>
          <w:tcPr>
            <w:tcW w:w="3106" w:type="dxa"/>
          </w:tcPr>
          <w:p w14:paraId="60975149" w14:textId="77777777" w:rsidR="00794611" w:rsidRPr="00966C6D" w:rsidRDefault="00794611" w:rsidP="00CF6357">
            <w:r w:rsidRPr="00966C6D">
              <w:t xml:space="preserve">System displays two options: </w:t>
            </w:r>
          </w:p>
          <w:p w14:paraId="28164CCA" w14:textId="77777777" w:rsidR="00794611" w:rsidRPr="00966C6D" w:rsidRDefault="00794611" w:rsidP="00CF6357">
            <w:r w:rsidRPr="00966C6D">
              <w:t xml:space="preserve">Check invoices or view pupil’s activities  </w:t>
            </w:r>
          </w:p>
        </w:tc>
      </w:tr>
      <w:tr w:rsidR="00794611" w:rsidRPr="00966C6D" w14:paraId="17A20551" w14:textId="77777777" w:rsidTr="00794611">
        <w:trPr>
          <w:trHeight w:val="263"/>
        </w:trPr>
        <w:tc>
          <w:tcPr>
            <w:tcW w:w="3104" w:type="dxa"/>
          </w:tcPr>
          <w:p w14:paraId="02733CD8" w14:textId="77777777" w:rsidR="00794611" w:rsidRPr="00966C6D" w:rsidRDefault="00794611" w:rsidP="00CF6357">
            <w:r w:rsidRPr="00966C6D">
              <w:t>5</w:t>
            </w:r>
          </w:p>
        </w:tc>
        <w:tc>
          <w:tcPr>
            <w:tcW w:w="3104" w:type="dxa"/>
          </w:tcPr>
          <w:p w14:paraId="19F1CA77" w14:textId="77777777" w:rsidR="00794611" w:rsidRPr="00966C6D" w:rsidRDefault="00794611" w:rsidP="00CF6357">
            <w:r w:rsidRPr="00966C6D">
              <w:t>User selects check invoices</w:t>
            </w:r>
          </w:p>
        </w:tc>
        <w:tc>
          <w:tcPr>
            <w:tcW w:w="3106" w:type="dxa"/>
          </w:tcPr>
          <w:p w14:paraId="6BF10036" w14:textId="77777777" w:rsidR="00794611" w:rsidRPr="00966C6D" w:rsidRDefault="00794611" w:rsidP="00CF6357"/>
        </w:tc>
      </w:tr>
      <w:tr w:rsidR="00794611" w:rsidRPr="00966C6D" w14:paraId="514F7300" w14:textId="77777777" w:rsidTr="00794611">
        <w:trPr>
          <w:trHeight w:val="70"/>
        </w:trPr>
        <w:tc>
          <w:tcPr>
            <w:tcW w:w="3104" w:type="dxa"/>
          </w:tcPr>
          <w:p w14:paraId="3DB2A4E8" w14:textId="77777777" w:rsidR="00794611" w:rsidRPr="00966C6D" w:rsidRDefault="00794611" w:rsidP="00CF6357">
            <w:r w:rsidRPr="00966C6D">
              <w:t>6</w:t>
            </w:r>
          </w:p>
        </w:tc>
        <w:tc>
          <w:tcPr>
            <w:tcW w:w="3104" w:type="dxa"/>
          </w:tcPr>
          <w:p w14:paraId="096D1FC4" w14:textId="77777777" w:rsidR="00794611" w:rsidRPr="00966C6D" w:rsidRDefault="00794611" w:rsidP="00CF6357"/>
        </w:tc>
        <w:tc>
          <w:tcPr>
            <w:tcW w:w="3106" w:type="dxa"/>
          </w:tcPr>
          <w:p w14:paraId="3A68609E" w14:textId="7E3CA250" w:rsidR="00794611" w:rsidRPr="00966C6D" w:rsidRDefault="00794611" w:rsidP="00CF6357">
            <w:r w:rsidRPr="00966C6D">
              <w:t xml:space="preserve">System displays invoices with </w:t>
            </w:r>
            <w:r w:rsidR="00BA37E6" w:rsidRPr="00966C6D">
              <w:t>a payment</w:t>
            </w:r>
            <w:r w:rsidRPr="00966C6D">
              <w:t xml:space="preserve"> option</w:t>
            </w:r>
          </w:p>
        </w:tc>
      </w:tr>
      <w:tr w:rsidR="00794611" w:rsidRPr="00966C6D" w14:paraId="437AF72C" w14:textId="77777777" w:rsidTr="00794611">
        <w:trPr>
          <w:trHeight w:val="70"/>
        </w:trPr>
        <w:tc>
          <w:tcPr>
            <w:tcW w:w="3104" w:type="dxa"/>
          </w:tcPr>
          <w:p w14:paraId="6FFBAC86" w14:textId="77777777" w:rsidR="00794611" w:rsidRPr="00966C6D" w:rsidRDefault="00794611" w:rsidP="00CF6357">
            <w:r w:rsidRPr="00966C6D">
              <w:t>7</w:t>
            </w:r>
          </w:p>
        </w:tc>
        <w:tc>
          <w:tcPr>
            <w:tcW w:w="3104" w:type="dxa"/>
          </w:tcPr>
          <w:p w14:paraId="2516959B" w14:textId="77777777" w:rsidR="00794611" w:rsidRPr="00966C6D" w:rsidRDefault="00794611" w:rsidP="00CF6357">
            <w:r w:rsidRPr="00966C6D">
              <w:t xml:space="preserve">User clicks payment option on desired invoice </w:t>
            </w:r>
          </w:p>
        </w:tc>
        <w:tc>
          <w:tcPr>
            <w:tcW w:w="3106" w:type="dxa"/>
          </w:tcPr>
          <w:p w14:paraId="6E7617C6" w14:textId="77777777" w:rsidR="00794611" w:rsidRPr="00966C6D" w:rsidRDefault="00794611" w:rsidP="00CF6357"/>
        </w:tc>
      </w:tr>
      <w:tr w:rsidR="00794611" w:rsidRPr="00966C6D" w14:paraId="5FA93E43" w14:textId="77777777" w:rsidTr="00794611">
        <w:trPr>
          <w:trHeight w:val="70"/>
        </w:trPr>
        <w:tc>
          <w:tcPr>
            <w:tcW w:w="3104" w:type="dxa"/>
          </w:tcPr>
          <w:p w14:paraId="5F6930B8" w14:textId="77777777" w:rsidR="00794611" w:rsidRPr="00966C6D" w:rsidRDefault="00794611" w:rsidP="00CF6357"/>
        </w:tc>
        <w:tc>
          <w:tcPr>
            <w:tcW w:w="3104" w:type="dxa"/>
          </w:tcPr>
          <w:p w14:paraId="617EE599" w14:textId="77777777" w:rsidR="00794611" w:rsidRPr="00966C6D" w:rsidRDefault="00794611" w:rsidP="00CF6357"/>
        </w:tc>
        <w:tc>
          <w:tcPr>
            <w:tcW w:w="3106" w:type="dxa"/>
          </w:tcPr>
          <w:p w14:paraId="5C3B07DB" w14:textId="77777777" w:rsidR="00794611" w:rsidRPr="00966C6D" w:rsidRDefault="00794611" w:rsidP="00CF6357">
            <w:r w:rsidRPr="00966C6D">
              <w:t>System redirects user to payment page</w:t>
            </w:r>
          </w:p>
        </w:tc>
      </w:tr>
    </w:tbl>
    <w:p w14:paraId="51E6632F" w14:textId="77777777" w:rsidR="00CF6357" w:rsidRPr="00966C6D" w:rsidRDefault="00CF6357" w:rsidP="00794611">
      <w:pPr>
        <w:rPr>
          <w:b/>
        </w:rPr>
      </w:pPr>
    </w:p>
    <w:p w14:paraId="1DEC128D" w14:textId="6EB286B3" w:rsidR="00794611" w:rsidRPr="00966C6D" w:rsidRDefault="00794611" w:rsidP="00794611">
      <w:pPr>
        <w:rPr>
          <w:b/>
        </w:rPr>
      </w:pPr>
      <w:r w:rsidRPr="00966C6D">
        <w:rPr>
          <w:b/>
        </w:rPr>
        <w:t>PUPIL</w:t>
      </w:r>
    </w:p>
    <w:p w14:paraId="049069F1" w14:textId="65426666" w:rsidR="00794611" w:rsidRPr="00966C6D" w:rsidRDefault="00CF6357" w:rsidP="00794611">
      <w:r w:rsidRPr="00966C6D">
        <w:t xml:space="preserve">Login and uploading files </w:t>
      </w:r>
    </w:p>
    <w:tbl>
      <w:tblPr>
        <w:tblStyle w:val="TableGridLight"/>
        <w:tblW w:w="9314" w:type="dxa"/>
        <w:tblLook w:val="04A0" w:firstRow="1" w:lastRow="0" w:firstColumn="1" w:lastColumn="0" w:noHBand="0" w:noVBand="1"/>
      </w:tblPr>
      <w:tblGrid>
        <w:gridCol w:w="3104"/>
        <w:gridCol w:w="3104"/>
        <w:gridCol w:w="3106"/>
      </w:tblGrid>
      <w:tr w:rsidR="00794611" w:rsidRPr="00966C6D" w14:paraId="4A69D52F" w14:textId="77777777" w:rsidTr="00794611">
        <w:trPr>
          <w:trHeight w:val="553"/>
        </w:trPr>
        <w:tc>
          <w:tcPr>
            <w:tcW w:w="3104" w:type="dxa"/>
          </w:tcPr>
          <w:p w14:paraId="333CF74D" w14:textId="77777777" w:rsidR="00794611" w:rsidRPr="00966C6D" w:rsidRDefault="00794611" w:rsidP="00CF6357">
            <w:r w:rsidRPr="00966C6D">
              <w:t>STEPS</w:t>
            </w:r>
          </w:p>
        </w:tc>
        <w:tc>
          <w:tcPr>
            <w:tcW w:w="3104" w:type="dxa"/>
          </w:tcPr>
          <w:p w14:paraId="44E81A04" w14:textId="77777777" w:rsidR="00794611" w:rsidRPr="00966C6D" w:rsidRDefault="00794611" w:rsidP="00CF6357">
            <w:r w:rsidRPr="00966C6D">
              <w:t>USER ACTION</w:t>
            </w:r>
          </w:p>
        </w:tc>
        <w:tc>
          <w:tcPr>
            <w:tcW w:w="3106" w:type="dxa"/>
          </w:tcPr>
          <w:p w14:paraId="173AEB84" w14:textId="77777777" w:rsidR="00794611" w:rsidRPr="00966C6D" w:rsidRDefault="00794611" w:rsidP="00CF6357">
            <w:r w:rsidRPr="00966C6D">
              <w:t>SYSTEM RESPONSE</w:t>
            </w:r>
          </w:p>
        </w:tc>
      </w:tr>
      <w:tr w:rsidR="00794611" w:rsidRPr="00966C6D" w14:paraId="7C6700AB" w14:textId="77777777" w:rsidTr="00794611">
        <w:trPr>
          <w:trHeight w:val="527"/>
        </w:trPr>
        <w:tc>
          <w:tcPr>
            <w:tcW w:w="3104" w:type="dxa"/>
          </w:tcPr>
          <w:p w14:paraId="592448AF" w14:textId="77777777" w:rsidR="00794611" w:rsidRPr="00966C6D" w:rsidRDefault="00794611" w:rsidP="00CF6357">
            <w:r w:rsidRPr="00966C6D">
              <w:t xml:space="preserve">1 </w:t>
            </w:r>
          </w:p>
        </w:tc>
        <w:tc>
          <w:tcPr>
            <w:tcW w:w="3104" w:type="dxa"/>
          </w:tcPr>
          <w:p w14:paraId="60054EE5" w14:textId="61481EE2" w:rsidR="00794611" w:rsidRPr="00966C6D" w:rsidRDefault="00794611" w:rsidP="00CF6357">
            <w:r w:rsidRPr="00966C6D">
              <w:t xml:space="preserve">Use case starts when </w:t>
            </w:r>
            <w:r w:rsidR="00CF6357" w:rsidRPr="00966C6D">
              <w:t>PUPIL logs</w:t>
            </w:r>
            <w:r w:rsidRPr="00966C6D">
              <w:t xml:space="preserve"> in to their account</w:t>
            </w:r>
          </w:p>
        </w:tc>
        <w:tc>
          <w:tcPr>
            <w:tcW w:w="3106" w:type="dxa"/>
          </w:tcPr>
          <w:p w14:paraId="46B0818E" w14:textId="77777777" w:rsidR="00794611" w:rsidRPr="00966C6D" w:rsidRDefault="00794611" w:rsidP="00CF6357"/>
        </w:tc>
      </w:tr>
      <w:tr w:rsidR="00794611" w:rsidRPr="00966C6D" w14:paraId="23C11DE8" w14:textId="77777777" w:rsidTr="00794611">
        <w:trPr>
          <w:trHeight w:val="263"/>
        </w:trPr>
        <w:tc>
          <w:tcPr>
            <w:tcW w:w="3104" w:type="dxa"/>
          </w:tcPr>
          <w:p w14:paraId="1691A964" w14:textId="77777777" w:rsidR="00794611" w:rsidRPr="00966C6D" w:rsidRDefault="00794611" w:rsidP="00CF6357">
            <w:r w:rsidRPr="00966C6D">
              <w:t>2</w:t>
            </w:r>
          </w:p>
        </w:tc>
        <w:tc>
          <w:tcPr>
            <w:tcW w:w="3104" w:type="dxa"/>
          </w:tcPr>
          <w:p w14:paraId="6D1C322C" w14:textId="77777777" w:rsidR="00794611" w:rsidRPr="00966C6D" w:rsidRDefault="00794611" w:rsidP="00CF6357"/>
        </w:tc>
        <w:tc>
          <w:tcPr>
            <w:tcW w:w="3106" w:type="dxa"/>
          </w:tcPr>
          <w:p w14:paraId="6DBDC1CF" w14:textId="77777777" w:rsidR="00794611" w:rsidRPr="00966C6D" w:rsidRDefault="00794611" w:rsidP="00CF6357">
            <w:r w:rsidRPr="00966C6D">
              <w:t>System displays a page feed with all activities and upload files option</w:t>
            </w:r>
          </w:p>
        </w:tc>
      </w:tr>
      <w:tr w:rsidR="00794611" w:rsidRPr="00966C6D" w14:paraId="23D2ABDA" w14:textId="77777777" w:rsidTr="00794611">
        <w:trPr>
          <w:trHeight w:val="248"/>
        </w:trPr>
        <w:tc>
          <w:tcPr>
            <w:tcW w:w="3104" w:type="dxa"/>
          </w:tcPr>
          <w:p w14:paraId="42A522ED" w14:textId="77777777" w:rsidR="00794611" w:rsidRPr="00966C6D" w:rsidRDefault="00794611" w:rsidP="00CF6357">
            <w:r w:rsidRPr="00966C6D">
              <w:t>3</w:t>
            </w:r>
          </w:p>
        </w:tc>
        <w:tc>
          <w:tcPr>
            <w:tcW w:w="3104" w:type="dxa"/>
          </w:tcPr>
          <w:p w14:paraId="5439A92D" w14:textId="77777777" w:rsidR="00794611" w:rsidRPr="00966C6D" w:rsidRDefault="00794611" w:rsidP="00CF6357">
            <w:r w:rsidRPr="00966C6D">
              <w:t xml:space="preserve">Pupil selects upload files </w:t>
            </w:r>
          </w:p>
        </w:tc>
        <w:tc>
          <w:tcPr>
            <w:tcW w:w="3106" w:type="dxa"/>
          </w:tcPr>
          <w:p w14:paraId="431BFD56" w14:textId="77777777" w:rsidR="00794611" w:rsidRPr="00966C6D" w:rsidRDefault="00794611" w:rsidP="00CF6357"/>
        </w:tc>
      </w:tr>
      <w:tr w:rsidR="00794611" w:rsidRPr="00966C6D" w14:paraId="63A12054" w14:textId="77777777" w:rsidTr="00794611">
        <w:trPr>
          <w:trHeight w:val="776"/>
        </w:trPr>
        <w:tc>
          <w:tcPr>
            <w:tcW w:w="3104" w:type="dxa"/>
          </w:tcPr>
          <w:p w14:paraId="64179B57" w14:textId="77777777" w:rsidR="00794611" w:rsidRPr="00966C6D" w:rsidRDefault="00794611" w:rsidP="00CF6357">
            <w:r w:rsidRPr="00966C6D">
              <w:t>4</w:t>
            </w:r>
          </w:p>
        </w:tc>
        <w:tc>
          <w:tcPr>
            <w:tcW w:w="3104" w:type="dxa"/>
          </w:tcPr>
          <w:p w14:paraId="78AF4DF1" w14:textId="77777777" w:rsidR="00794611" w:rsidRPr="00966C6D" w:rsidRDefault="00794611" w:rsidP="00CF6357"/>
        </w:tc>
        <w:tc>
          <w:tcPr>
            <w:tcW w:w="3106" w:type="dxa"/>
          </w:tcPr>
          <w:p w14:paraId="784E019F" w14:textId="77777777" w:rsidR="00794611" w:rsidRPr="00966C6D" w:rsidRDefault="00794611" w:rsidP="00CF6357">
            <w:r w:rsidRPr="00966C6D">
              <w:t xml:space="preserve">Systems redirects user to an upload window   </w:t>
            </w:r>
          </w:p>
        </w:tc>
      </w:tr>
      <w:tr w:rsidR="00794611" w:rsidRPr="00966C6D" w14:paraId="57D235A2" w14:textId="77777777" w:rsidTr="00794611">
        <w:trPr>
          <w:trHeight w:val="263"/>
        </w:trPr>
        <w:tc>
          <w:tcPr>
            <w:tcW w:w="3104" w:type="dxa"/>
          </w:tcPr>
          <w:p w14:paraId="37622230" w14:textId="77777777" w:rsidR="00794611" w:rsidRPr="00966C6D" w:rsidRDefault="00794611" w:rsidP="00CF6357">
            <w:r w:rsidRPr="00966C6D">
              <w:t>5</w:t>
            </w:r>
          </w:p>
        </w:tc>
        <w:tc>
          <w:tcPr>
            <w:tcW w:w="3104" w:type="dxa"/>
          </w:tcPr>
          <w:p w14:paraId="4AC665F3" w14:textId="77777777" w:rsidR="00794611" w:rsidRPr="00966C6D" w:rsidRDefault="00794611" w:rsidP="00CF6357">
            <w:r w:rsidRPr="00966C6D">
              <w:t>User selects files to upload</w:t>
            </w:r>
          </w:p>
        </w:tc>
        <w:tc>
          <w:tcPr>
            <w:tcW w:w="3106" w:type="dxa"/>
          </w:tcPr>
          <w:p w14:paraId="3842054D" w14:textId="77777777" w:rsidR="00794611" w:rsidRPr="00966C6D" w:rsidRDefault="00794611" w:rsidP="00CF6357"/>
        </w:tc>
      </w:tr>
      <w:tr w:rsidR="00794611" w:rsidRPr="00966C6D" w14:paraId="311A5D92" w14:textId="77777777" w:rsidTr="00794611">
        <w:trPr>
          <w:trHeight w:val="70"/>
        </w:trPr>
        <w:tc>
          <w:tcPr>
            <w:tcW w:w="3104" w:type="dxa"/>
          </w:tcPr>
          <w:p w14:paraId="36607FD0" w14:textId="77777777" w:rsidR="00794611" w:rsidRPr="00966C6D" w:rsidRDefault="00794611" w:rsidP="00CF6357">
            <w:r w:rsidRPr="00966C6D">
              <w:t>6</w:t>
            </w:r>
          </w:p>
        </w:tc>
        <w:tc>
          <w:tcPr>
            <w:tcW w:w="3104" w:type="dxa"/>
          </w:tcPr>
          <w:p w14:paraId="2F1420FC" w14:textId="77777777" w:rsidR="00794611" w:rsidRPr="00966C6D" w:rsidRDefault="00794611" w:rsidP="00CF6357"/>
        </w:tc>
        <w:tc>
          <w:tcPr>
            <w:tcW w:w="3106" w:type="dxa"/>
          </w:tcPr>
          <w:p w14:paraId="324235E5" w14:textId="77777777" w:rsidR="00794611" w:rsidRPr="00966C6D" w:rsidRDefault="00794611" w:rsidP="00CF6357">
            <w:r w:rsidRPr="00966C6D">
              <w:t>System checks for valid files (limited file size). If the file is oversized, user gets notification error</w:t>
            </w:r>
          </w:p>
        </w:tc>
      </w:tr>
    </w:tbl>
    <w:p w14:paraId="5B847989" w14:textId="77777777" w:rsidR="00794611" w:rsidRPr="00966C6D" w:rsidRDefault="00794611" w:rsidP="00794611">
      <w:pPr>
        <w:rPr>
          <w:b/>
        </w:rPr>
      </w:pPr>
    </w:p>
    <w:p w14:paraId="04377243" w14:textId="77777777" w:rsidR="00794611" w:rsidRPr="00966C6D" w:rsidRDefault="00794611" w:rsidP="00794611"/>
    <w:p w14:paraId="7A60B86C" w14:textId="6B900F3A" w:rsidR="00894B5B" w:rsidRPr="00966C6D" w:rsidRDefault="00894B5B" w:rsidP="00515154">
      <w:pPr>
        <w:jc w:val="both"/>
        <w:rPr>
          <w:rFonts w:cs="Arial"/>
          <w:color w:val="auto"/>
        </w:rPr>
      </w:pPr>
    </w:p>
    <w:p w14:paraId="10A517FD" w14:textId="2895F863" w:rsidR="00894B5B" w:rsidRPr="00966C6D" w:rsidRDefault="00894B5B" w:rsidP="00515154">
      <w:pPr>
        <w:jc w:val="both"/>
        <w:rPr>
          <w:rFonts w:cs="Arial"/>
          <w:color w:val="auto"/>
        </w:rPr>
      </w:pPr>
    </w:p>
    <w:p w14:paraId="1C66BFA4" w14:textId="2CD2A99B" w:rsidR="00894B5B" w:rsidRPr="00966C6D" w:rsidRDefault="00894B5B" w:rsidP="00515154">
      <w:pPr>
        <w:jc w:val="both"/>
        <w:rPr>
          <w:rFonts w:cs="Arial"/>
          <w:color w:val="auto"/>
        </w:rPr>
      </w:pPr>
    </w:p>
    <w:p w14:paraId="5FA37644" w14:textId="5F7E7D15" w:rsidR="006A4673" w:rsidRPr="00966C6D" w:rsidRDefault="006A4673" w:rsidP="00794C6B">
      <w:pPr>
        <w:pStyle w:val="Heading1"/>
        <w:rPr>
          <w:rFonts w:asciiTheme="minorHAnsi" w:hAnsiTheme="minorHAnsi"/>
        </w:rPr>
      </w:pPr>
      <w:bookmarkStart w:id="13" w:name="_Toc8848997"/>
      <w:r w:rsidRPr="00966C6D">
        <w:rPr>
          <w:rFonts w:asciiTheme="minorHAnsi" w:hAnsiTheme="minorHAnsi"/>
        </w:rPr>
        <w:lastRenderedPageBreak/>
        <w:t>User interface</w:t>
      </w:r>
      <w:bookmarkEnd w:id="13"/>
      <w:r w:rsidRPr="00966C6D">
        <w:rPr>
          <w:rFonts w:asciiTheme="minorHAnsi" w:hAnsiTheme="minorHAnsi"/>
        </w:rPr>
        <w:t xml:space="preserve">   </w:t>
      </w:r>
    </w:p>
    <w:p w14:paraId="3B3EC6EB" w14:textId="60E1F9ED" w:rsidR="006A4673" w:rsidRPr="00966C6D" w:rsidRDefault="006A4673" w:rsidP="00794C6B">
      <w:pPr>
        <w:pStyle w:val="Heading3"/>
        <w:rPr>
          <w:rFonts w:asciiTheme="minorHAnsi" w:hAnsiTheme="minorHAnsi"/>
        </w:rPr>
      </w:pPr>
      <w:bookmarkStart w:id="14" w:name="_Toc8848998"/>
      <w:r w:rsidRPr="00966C6D">
        <w:rPr>
          <w:rFonts w:asciiTheme="minorHAnsi" w:hAnsiTheme="minorHAnsi"/>
        </w:rPr>
        <w:t>Design plan</w:t>
      </w:r>
      <w:bookmarkEnd w:id="14"/>
      <w:r w:rsidRPr="00966C6D">
        <w:rPr>
          <w:rFonts w:asciiTheme="minorHAnsi" w:hAnsiTheme="minorHAnsi"/>
        </w:rPr>
        <w:t xml:space="preserve"> </w:t>
      </w:r>
    </w:p>
    <w:p w14:paraId="2454EDDB" w14:textId="55D84B79" w:rsidR="00040DBB" w:rsidRPr="00966C6D" w:rsidRDefault="00040DBB" w:rsidP="00040DBB">
      <w:r w:rsidRPr="00966C6D">
        <w:t xml:space="preserve">Login page </w:t>
      </w:r>
    </w:p>
    <w:p w14:paraId="3440582B" w14:textId="621AA0C7" w:rsidR="00040DBB" w:rsidRPr="00966C6D" w:rsidRDefault="00040DBB" w:rsidP="00040DBB">
      <w:pPr>
        <w:pStyle w:val="ListParagraph"/>
        <w:numPr>
          <w:ilvl w:val="0"/>
          <w:numId w:val="37"/>
        </w:numPr>
      </w:pPr>
      <w:r w:rsidRPr="00966C6D">
        <w:t>As user will already have a pre-created login account there will only be the option to login.</w:t>
      </w:r>
    </w:p>
    <w:p w14:paraId="3296D041" w14:textId="0C1438BB" w:rsidR="00040DBB" w:rsidRPr="00966C6D" w:rsidRDefault="00040DBB" w:rsidP="00040DBB">
      <w:pPr>
        <w:pStyle w:val="ListParagraph"/>
        <w:numPr>
          <w:ilvl w:val="0"/>
          <w:numId w:val="37"/>
        </w:numPr>
      </w:pPr>
      <w:r w:rsidRPr="00966C6D">
        <w:t xml:space="preserve">There will be two sides to this page. </w:t>
      </w:r>
    </w:p>
    <w:p w14:paraId="7ED1038B" w14:textId="6DA9630A" w:rsidR="00040DBB" w:rsidRPr="00966C6D" w:rsidRDefault="00040DBB" w:rsidP="00040DBB">
      <w:pPr>
        <w:pStyle w:val="ListParagraph"/>
        <w:numPr>
          <w:ilvl w:val="1"/>
          <w:numId w:val="37"/>
        </w:numPr>
      </w:pPr>
      <w:r w:rsidRPr="00966C6D">
        <w:t xml:space="preserve">On the left there is a sign up a new school, where the user can select to add a new school if they are a board member along with a short explanation asking the user if they are a new school. </w:t>
      </w:r>
    </w:p>
    <w:p w14:paraId="622FB4B5" w14:textId="772BE499" w:rsidR="00040DBB" w:rsidRPr="00966C6D" w:rsidRDefault="00040DBB" w:rsidP="00040DBB">
      <w:pPr>
        <w:pStyle w:val="ListParagraph"/>
        <w:numPr>
          <w:ilvl w:val="1"/>
          <w:numId w:val="37"/>
        </w:numPr>
      </w:pPr>
      <w:r w:rsidRPr="00966C6D">
        <w:t>On the right is the option to login with a</w:t>
      </w:r>
      <w:r w:rsidR="00BA37E6">
        <w:t>n</w:t>
      </w:r>
      <w:r w:rsidRPr="00966C6D">
        <w:t xml:space="preserve"> already set username password and school ID </w:t>
      </w:r>
    </w:p>
    <w:p w14:paraId="6F1E5FC7" w14:textId="2C3C323E" w:rsidR="00040DBB" w:rsidRPr="00966C6D" w:rsidRDefault="00040DBB" w:rsidP="00040DBB">
      <w:pPr>
        <w:pStyle w:val="ListParagraph"/>
        <w:numPr>
          <w:ilvl w:val="2"/>
          <w:numId w:val="37"/>
        </w:numPr>
      </w:pPr>
      <w:r w:rsidRPr="00966C6D">
        <w:t xml:space="preserve">The colour scheme is on this page is a light blue and white. </w:t>
      </w:r>
    </w:p>
    <w:p w14:paraId="6557C47F" w14:textId="349723E0" w:rsidR="00040DBB" w:rsidRPr="00966C6D" w:rsidRDefault="00040DBB" w:rsidP="00040DBB">
      <w:pPr>
        <w:pStyle w:val="ListParagraph"/>
        <w:numPr>
          <w:ilvl w:val="2"/>
          <w:numId w:val="37"/>
        </w:numPr>
      </w:pPr>
      <w:r w:rsidRPr="00966C6D">
        <w:t xml:space="preserve">Maintaining consistency is very important so the same blue will be a reoccurring factor in the application </w:t>
      </w:r>
    </w:p>
    <w:p w14:paraId="25480764" w14:textId="0E493DEE" w:rsidR="00040DBB" w:rsidRPr="00966C6D" w:rsidRDefault="00040DBB" w:rsidP="00040DBB">
      <w:pPr>
        <w:pStyle w:val="ListParagraph"/>
        <w:numPr>
          <w:ilvl w:val="1"/>
          <w:numId w:val="37"/>
        </w:numPr>
      </w:pPr>
      <w:r w:rsidRPr="00966C6D">
        <w:t xml:space="preserve">To minimize clutter on the page only what is needed will be displayed on the page. </w:t>
      </w:r>
    </w:p>
    <w:p w14:paraId="2AD98D3B" w14:textId="786E8E2A" w:rsidR="00A20727" w:rsidRPr="00966C6D" w:rsidRDefault="00A20727" w:rsidP="00A20727">
      <w:r w:rsidRPr="00966C6D">
        <w:t xml:space="preserve">Registering a new school </w:t>
      </w:r>
    </w:p>
    <w:p w14:paraId="405A3192" w14:textId="77777777" w:rsidR="00A20727" w:rsidRPr="00966C6D" w:rsidRDefault="00A20727" w:rsidP="00A20727">
      <w:pPr>
        <w:pStyle w:val="ListParagraph"/>
        <w:numPr>
          <w:ilvl w:val="0"/>
          <w:numId w:val="37"/>
        </w:numPr>
      </w:pPr>
      <w:r w:rsidRPr="00966C6D">
        <w:t xml:space="preserve">Keeping the white and blue colour scheme the register page be in a descending order making it easier for the user to maneuver across the screen. </w:t>
      </w:r>
    </w:p>
    <w:p w14:paraId="4450D120" w14:textId="0BA8AE43" w:rsidR="00A20727" w:rsidRPr="00966C6D" w:rsidRDefault="00A20727" w:rsidP="00A20727">
      <w:pPr>
        <w:pStyle w:val="ListParagraph"/>
        <w:numPr>
          <w:ilvl w:val="0"/>
          <w:numId w:val="37"/>
        </w:numPr>
      </w:pPr>
      <w:r w:rsidRPr="00966C6D">
        <w:t xml:space="preserve">The contrast of colour’s isn’t too harsh on the eyes. </w:t>
      </w:r>
    </w:p>
    <w:p w14:paraId="46D672DE" w14:textId="0FF33C02" w:rsidR="00A20727" w:rsidRPr="00966C6D" w:rsidRDefault="00A20727" w:rsidP="00A20727">
      <w:r w:rsidRPr="00966C6D">
        <w:t xml:space="preserve">Systems home page </w:t>
      </w:r>
    </w:p>
    <w:p w14:paraId="286C724D" w14:textId="6B62E93E" w:rsidR="00CF68C0" w:rsidRPr="00966C6D" w:rsidRDefault="00CF68C0" w:rsidP="00A20727">
      <w:pPr>
        <w:pStyle w:val="ListParagraph"/>
        <w:numPr>
          <w:ilvl w:val="0"/>
          <w:numId w:val="37"/>
        </w:numPr>
      </w:pPr>
      <w:r w:rsidRPr="00966C6D">
        <w:t xml:space="preserve">The user will automatically be redirected to their own home page. </w:t>
      </w:r>
    </w:p>
    <w:p w14:paraId="1099E62D" w14:textId="7A6F6347" w:rsidR="00CF68C0" w:rsidRPr="00966C6D" w:rsidRDefault="00A20727" w:rsidP="00CF68C0">
      <w:pPr>
        <w:pStyle w:val="ListParagraph"/>
        <w:numPr>
          <w:ilvl w:val="0"/>
          <w:numId w:val="37"/>
        </w:numPr>
      </w:pPr>
      <w:r w:rsidRPr="00966C6D">
        <w:t xml:space="preserve">The home page with be design with hierarchy as its </w:t>
      </w:r>
      <w:r w:rsidR="00CF68C0" w:rsidRPr="00966C6D">
        <w:t>focus</w:t>
      </w:r>
      <w:r w:rsidRPr="00966C6D">
        <w:t xml:space="preserve"> but also prioritize navigability, consistency and simplicity. </w:t>
      </w:r>
    </w:p>
    <w:p w14:paraId="1E409D9F" w14:textId="2F3EF5D2" w:rsidR="00CF68C0" w:rsidRPr="00966C6D" w:rsidRDefault="00CF68C0" w:rsidP="00CF68C0">
      <w:pPr>
        <w:pStyle w:val="ListParagraph"/>
        <w:numPr>
          <w:ilvl w:val="0"/>
          <w:numId w:val="37"/>
        </w:numPr>
      </w:pPr>
      <w:r w:rsidRPr="00966C6D">
        <w:t xml:space="preserve">The navigation bar will now be visible for quick actions </w:t>
      </w:r>
    </w:p>
    <w:p w14:paraId="6BFFDF16" w14:textId="334FC764" w:rsidR="00CF68C0" w:rsidRPr="00966C6D" w:rsidRDefault="00CF68C0" w:rsidP="00CF68C0">
      <w:pPr>
        <w:pStyle w:val="ListParagraph"/>
        <w:numPr>
          <w:ilvl w:val="1"/>
          <w:numId w:val="37"/>
        </w:numPr>
      </w:pPr>
      <w:r w:rsidRPr="00966C6D">
        <w:t xml:space="preserve">On the top right corner, the </w:t>
      </w:r>
      <w:r w:rsidR="00BA37E6" w:rsidRPr="00966C6D">
        <w:t>user’s</w:t>
      </w:r>
      <w:r w:rsidRPr="00966C6D">
        <w:t xml:space="preserve"> information will be displayed depending and depending on the account type, either parent, student, teacher or board will show. </w:t>
      </w:r>
    </w:p>
    <w:p w14:paraId="44E45B4E" w14:textId="6FB56C0D" w:rsidR="00CF68C0" w:rsidRPr="00966C6D" w:rsidRDefault="00CF68C0" w:rsidP="00CF68C0">
      <w:pPr>
        <w:pStyle w:val="ListParagraph"/>
        <w:numPr>
          <w:ilvl w:val="1"/>
          <w:numId w:val="37"/>
        </w:numPr>
      </w:pPr>
      <w:r w:rsidRPr="00966C6D">
        <w:t>Top left corner   the users school name will display accompanied with an events, report and payment tabs</w:t>
      </w:r>
    </w:p>
    <w:p w14:paraId="72F0410B" w14:textId="54636A99" w:rsidR="006A4673" w:rsidRPr="00966C6D" w:rsidRDefault="006A4673" w:rsidP="00A20727">
      <w:pPr>
        <w:spacing w:after="0" w:line="240" w:lineRule="auto"/>
        <w:jc w:val="both"/>
        <w:rPr>
          <w:rFonts w:eastAsia="Times New Roman" w:cs="Calibri"/>
          <w:color w:val="FF0000"/>
          <w:lang w:eastAsia="en-GB"/>
        </w:rPr>
      </w:pPr>
      <w:r w:rsidRPr="00966C6D">
        <w:rPr>
          <w:rFonts w:eastAsia="Times New Roman" w:cs="Calibri"/>
          <w:color w:val="FF0000"/>
          <w:lang w:eastAsia="en-GB"/>
        </w:rPr>
        <w:t xml:space="preserve">  </w:t>
      </w:r>
    </w:p>
    <w:p w14:paraId="49BA33C9" w14:textId="419632D5" w:rsidR="006A4673" w:rsidRPr="00966C6D" w:rsidRDefault="006A4673" w:rsidP="00FE0B0A">
      <w:pPr>
        <w:spacing w:after="0" w:line="240" w:lineRule="auto"/>
        <w:jc w:val="both"/>
        <w:rPr>
          <w:rFonts w:eastAsia="Times New Roman" w:cs="Calibri"/>
          <w:color w:val="FF0000"/>
          <w:lang w:eastAsia="en-GB"/>
        </w:rPr>
      </w:pPr>
      <w:r w:rsidRPr="00966C6D">
        <w:rPr>
          <w:rFonts w:eastAsia="Times New Roman" w:cs="Calibri"/>
          <w:color w:val="FF0000"/>
          <w:lang w:eastAsia="en-GB"/>
        </w:rPr>
        <w:t xml:space="preserve">  </w:t>
      </w:r>
    </w:p>
    <w:p w14:paraId="3A0724ED" w14:textId="3F207768" w:rsidR="00DD2275" w:rsidRPr="00966C6D" w:rsidRDefault="00DD2275" w:rsidP="006A4673">
      <w:pPr>
        <w:spacing w:after="0" w:line="240" w:lineRule="auto"/>
        <w:jc w:val="both"/>
        <w:rPr>
          <w:rFonts w:eastAsia="Times New Roman" w:cs="Calibri"/>
          <w:color w:val="FF0000"/>
          <w:lang w:eastAsia="en-GB"/>
        </w:rPr>
      </w:pPr>
    </w:p>
    <w:p w14:paraId="7A837452" w14:textId="3E57223C" w:rsidR="00806E7C" w:rsidRPr="00966C6D" w:rsidRDefault="00D5132D" w:rsidP="00D5132D">
      <w:pPr>
        <w:pStyle w:val="Heading1"/>
        <w:rPr>
          <w:rFonts w:asciiTheme="minorHAnsi" w:hAnsiTheme="minorHAnsi"/>
        </w:rPr>
      </w:pPr>
      <w:bookmarkStart w:id="15" w:name="_Toc8848999"/>
      <w:r w:rsidRPr="00966C6D">
        <w:rPr>
          <w:rFonts w:asciiTheme="minorHAnsi" w:hAnsiTheme="minorHAnsi"/>
        </w:rPr>
        <w:lastRenderedPageBreak/>
        <w:t>To</w:t>
      </w:r>
      <w:r w:rsidR="00EC7066">
        <w:rPr>
          <w:rFonts w:asciiTheme="minorHAnsi" w:hAnsiTheme="minorHAnsi"/>
        </w:rPr>
        <w:t xml:space="preserve">ols and communication </w:t>
      </w:r>
      <w:bookmarkEnd w:id="15"/>
      <w:r w:rsidR="00BA37E6">
        <w:rPr>
          <w:rFonts w:asciiTheme="minorHAnsi" w:hAnsiTheme="minorHAnsi"/>
        </w:rPr>
        <w:t>mean</w:t>
      </w:r>
      <w:r w:rsidR="00EC7066">
        <w:rPr>
          <w:rFonts w:asciiTheme="minorHAnsi" w:hAnsiTheme="minorHAnsi"/>
        </w:rPr>
        <w:t xml:space="preserve"> </w:t>
      </w:r>
      <w:r w:rsidRPr="00966C6D">
        <w:rPr>
          <w:rFonts w:asciiTheme="minorHAnsi" w:hAnsiTheme="minorHAnsi"/>
        </w:rPr>
        <w:t xml:space="preserve"> </w:t>
      </w:r>
    </w:p>
    <w:p w14:paraId="47570491" w14:textId="6AEB917E" w:rsidR="00FE0B0A" w:rsidRDefault="00FE0B0A" w:rsidP="00FE0B0A">
      <w:pPr>
        <w:numPr>
          <w:ilvl w:val="0"/>
          <w:numId w:val="40"/>
        </w:numPr>
        <w:jc w:val="both"/>
        <w:rPr>
          <w:lang w:val="en-GB"/>
        </w:rPr>
      </w:pPr>
      <w:r w:rsidRPr="00FE0B0A">
        <w:rPr>
          <w:lang w:val="en-GB"/>
        </w:rPr>
        <w:t>WhatsApp was used as our primary means of communication</w:t>
      </w:r>
    </w:p>
    <w:p w14:paraId="516065F8" w14:textId="77777777" w:rsidR="00FE0B0A" w:rsidRPr="00FE0B0A" w:rsidRDefault="00FE0B0A" w:rsidP="00FE0B0A">
      <w:pPr>
        <w:numPr>
          <w:ilvl w:val="0"/>
          <w:numId w:val="40"/>
        </w:numPr>
        <w:jc w:val="both"/>
        <w:rPr>
          <w:lang w:val="en-GB"/>
        </w:rPr>
      </w:pPr>
      <w:r w:rsidRPr="00FE0B0A">
        <w:rPr>
          <w:lang w:val="en-GB"/>
        </w:rPr>
        <w:t xml:space="preserve">Library every Monday at 11am was our default meeting times </w:t>
      </w:r>
    </w:p>
    <w:p w14:paraId="6A398ED3" w14:textId="16A6D9E9" w:rsidR="00FE0B0A" w:rsidRPr="00FE0B0A" w:rsidRDefault="00FE0B0A" w:rsidP="00EC7066">
      <w:pPr>
        <w:numPr>
          <w:ilvl w:val="0"/>
          <w:numId w:val="40"/>
        </w:numPr>
        <w:jc w:val="both"/>
        <w:rPr>
          <w:lang w:val="en-GB"/>
        </w:rPr>
      </w:pPr>
      <w:r w:rsidRPr="00FE0B0A">
        <w:rPr>
          <w:lang w:val="en-GB"/>
        </w:rPr>
        <w:t>Class times was used as a milestone for the week</w:t>
      </w:r>
    </w:p>
    <w:p w14:paraId="09ADF418" w14:textId="634E379D" w:rsidR="00FE0B0A" w:rsidRPr="00966C6D" w:rsidRDefault="00FE0B0A" w:rsidP="00515154">
      <w:pPr>
        <w:jc w:val="both"/>
      </w:pPr>
    </w:p>
    <w:p w14:paraId="51CF6D99" w14:textId="08F6A8A0" w:rsidR="00FE0B0A" w:rsidRPr="00EC7066" w:rsidRDefault="00FD53FF" w:rsidP="00EC7066">
      <w:pPr>
        <w:jc w:val="both"/>
      </w:pPr>
      <w:r w:rsidRPr="00966C6D">
        <w:t>Git hub</w:t>
      </w:r>
      <w:r w:rsidR="00FE0B0A" w:rsidRPr="00FE0B0A">
        <w:rPr>
          <w:lang w:val="en-GB"/>
        </w:rPr>
        <w:t xml:space="preserve"> was used to upload</w:t>
      </w:r>
      <w:r w:rsidR="00EC7066">
        <w:rPr>
          <w:lang w:val="en-GB"/>
        </w:rPr>
        <w:t>,</w:t>
      </w:r>
      <w:r w:rsidR="00FE0B0A" w:rsidRPr="00FE0B0A">
        <w:rPr>
          <w:lang w:val="en-GB"/>
        </w:rPr>
        <w:t xml:space="preserve"> share</w:t>
      </w:r>
      <w:r w:rsidR="00EC7066">
        <w:rPr>
          <w:lang w:val="en-GB"/>
        </w:rPr>
        <w:t xml:space="preserve"> and store out</w:t>
      </w:r>
      <w:r w:rsidR="00FE0B0A" w:rsidRPr="00FE0B0A">
        <w:rPr>
          <w:lang w:val="en-GB"/>
        </w:rPr>
        <w:t xml:space="preserve"> work </w:t>
      </w:r>
      <w:r w:rsidR="00EC7066">
        <w:rPr>
          <w:lang w:val="en-GB"/>
        </w:rPr>
        <w:t xml:space="preserve">processes </w:t>
      </w:r>
      <w:r w:rsidR="00FE0B0A" w:rsidRPr="00FE0B0A">
        <w:rPr>
          <w:lang w:val="en-GB"/>
        </w:rPr>
        <w:t xml:space="preserve">between us </w:t>
      </w:r>
    </w:p>
    <w:p w14:paraId="2FDB3673" w14:textId="4E4CB775" w:rsidR="00806E7C" w:rsidRPr="00966C6D" w:rsidRDefault="00CF6357" w:rsidP="00515154">
      <w:pPr>
        <w:jc w:val="both"/>
      </w:pPr>
      <w:r w:rsidRPr="00966C6D">
        <w:rPr>
          <w:noProof/>
        </w:rPr>
        <w:drawing>
          <wp:inline distT="0" distB="0" distL="0" distR="0" wp14:anchorId="2C5A3961" wp14:editId="43D46BAA">
            <wp:extent cx="5486400" cy="50057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5005705"/>
                    </a:xfrm>
                    <a:prstGeom prst="rect">
                      <a:avLst/>
                    </a:prstGeom>
                  </pic:spPr>
                </pic:pic>
              </a:graphicData>
            </a:graphic>
          </wp:inline>
        </w:drawing>
      </w:r>
      <w:r w:rsidR="00806E7C" w:rsidRPr="00966C6D">
        <w:br w:type="page"/>
      </w:r>
    </w:p>
    <w:p w14:paraId="58CBB31E" w14:textId="77777777" w:rsidR="005C5820" w:rsidRPr="00966C6D" w:rsidRDefault="005C5820" w:rsidP="00515154">
      <w:pPr>
        <w:jc w:val="both"/>
        <w:rPr>
          <w:rFonts w:cs="Arial"/>
        </w:rPr>
      </w:pPr>
    </w:p>
    <w:p w14:paraId="300D48FD" w14:textId="03AB2583" w:rsidR="00FE0B0A" w:rsidRPr="00FE0B0A" w:rsidRDefault="00DD2275" w:rsidP="00EC7066">
      <w:pPr>
        <w:jc w:val="both"/>
        <w:rPr>
          <w:lang w:val="en-GB"/>
        </w:rPr>
      </w:pPr>
      <w:r w:rsidRPr="00966C6D">
        <w:t xml:space="preserve">Trello </w:t>
      </w:r>
      <w:r w:rsidR="00FE0B0A" w:rsidRPr="00FE0B0A">
        <w:rPr>
          <w:lang w:val="en-GB"/>
        </w:rPr>
        <w:t>was used to view</w:t>
      </w:r>
      <w:r w:rsidR="00EC7066">
        <w:rPr>
          <w:lang w:val="en-GB"/>
        </w:rPr>
        <w:t xml:space="preserve"> the different task each user had to complete. This was done by assigning different colour to each member</w:t>
      </w:r>
    </w:p>
    <w:p w14:paraId="236320B0" w14:textId="77777777" w:rsidR="00FE0B0A" w:rsidRPr="00966C6D" w:rsidRDefault="00FE0B0A" w:rsidP="00515154">
      <w:pPr>
        <w:jc w:val="both"/>
      </w:pPr>
    </w:p>
    <w:p w14:paraId="369E1753" w14:textId="18778970" w:rsidR="00836DD9" w:rsidRPr="00966C6D" w:rsidRDefault="00CF6357" w:rsidP="00515154">
      <w:pPr>
        <w:jc w:val="both"/>
      </w:pPr>
      <w:r w:rsidRPr="00966C6D">
        <w:rPr>
          <w:noProof/>
        </w:rPr>
        <w:drawing>
          <wp:inline distT="0" distB="0" distL="0" distR="0" wp14:anchorId="3AB6F718" wp14:editId="04C86FD9">
            <wp:extent cx="5486400" cy="2708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708275"/>
                    </a:xfrm>
                    <a:prstGeom prst="rect">
                      <a:avLst/>
                    </a:prstGeom>
                  </pic:spPr>
                </pic:pic>
              </a:graphicData>
            </a:graphic>
          </wp:inline>
        </w:drawing>
      </w:r>
    </w:p>
    <w:p w14:paraId="74473928" w14:textId="77777777" w:rsidR="00836DD9" w:rsidRPr="00966C6D" w:rsidRDefault="00836DD9" w:rsidP="00836DD9"/>
    <w:p w14:paraId="4F448E95" w14:textId="6B68B41B" w:rsidR="00836DD9" w:rsidRPr="00966C6D" w:rsidRDefault="00836DD9" w:rsidP="00836DD9"/>
    <w:p w14:paraId="2AD26453" w14:textId="300C3E62" w:rsidR="00DD2275" w:rsidRPr="00966C6D" w:rsidRDefault="00836DD9" w:rsidP="00836DD9">
      <w:r w:rsidRPr="00966C6D">
        <w:t xml:space="preserve">Microsoft OneNote </w:t>
      </w:r>
      <w:r w:rsidR="00EC7066">
        <w:t xml:space="preserve">was used to keep track of the teams progress each week. </w:t>
      </w:r>
    </w:p>
    <w:p w14:paraId="1DB4ECBE" w14:textId="40EAFD7B" w:rsidR="00836DD9" w:rsidRPr="00966C6D" w:rsidRDefault="00836DD9" w:rsidP="00836DD9"/>
    <w:p w14:paraId="120B23F7" w14:textId="24E4C1EC" w:rsidR="00836DD9" w:rsidRPr="00966C6D" w:rsidRDefault="00CF6357" w:rsidP="00836DD9">
      <w:r w:rsidRPr="00966C6D">
        <w:rPr>
          <w:noProof/>
        </w:rPr>
        <w:drawing>
          <wp:inline distT="0" distB="0" distL="0" distR="0" wp14:anchorId="291223FA" wp14:editId="724A8E7A">
            <wp:extent cx="5486400" cy="2313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313305"/>
                    </a:xfrm>
                    <a:prstGeom prst="rect">
                      <a:avLst/>
                    </a:prstGeom>
                  </pic:spPr>
                </pic:pic>
              </a:graphicData>
            </a:graphic>
          </wp:inline>
        </w:drawing>
      </w:r>
    </w:p>
    <w:sectPr w:rsidR="00836DD9" w:rsidRPr="00966C6D">
      <w:footerReference w:type="default" r:id="rId10"/>
      <w:footerReference w:type="first" r:id="rId1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1FE820" w14:textId="77777777" w:rsidR="00587B27" w:rsidRDefault="00587B27" w:rsidP="00C6554A">
      <w:pPr>
        <w:spacing w:before="0" w:after="0" w:line="240" w:lineRule="auto"/>
      </w:pPr>
      <w:r>
        <w:separator/>
      </w:r>
    </w:p>
  </w:endnote>
  <w:endnote w:type="continuationSeparator" w:id="0">
    <w:p w14:paraId="57400784" w14:textId="77777777" w:rsidR="00587B27" w:rsidRDefault="00587B27"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836E88" w14:textId="771E3213" w:rsidR="00040DBB" w:rsidRDefault="00040DBB">
    <w:pPr>
      <w:pStyle w:val="Footer"/>
    </w:pPr>
    <w:r>
      <w:t xml:space="preserve">Page </w:t>
    </w:r>
    <w:r>
      <w:fldChar w:fldCharType="begin"/>
    </w:r>
    <w:r>
      <w:instrText xml:space="preserve"> PAGE  \* Arabic  \* MERGEFORMAT </w:instrText>
    </w:r>
    <w:r>
      <w:fldChar w:fldCharType="separate"/>
    </w:r>
    <w:r>
      <w:rPr>
        <w:noProof/>
      </w:rP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3C9B7" w14:textId="65D48497" w:rsidR="00040DBB" w:rsidRDefault="00040DBB" w:rsidP="00FD1FC8">
    <w:pPr>
      <w:pStyle w:val="Footer"/>
      <w:pBdr>
        <w:top w:val="single" w:sz="4" w:space="1" w:color="D9D9D9" w:themeColor="background1" w:themeShade="D9"/>
      </w:pBdr>
      <w:jc w:val="center"/>
      <w:rPr>
        <w:b/>
        <w:bCs/>
      </w:rPr>
    </w:pPr>
  </w:p>
  <w:p w14:paraId="7CEC2940" w14:textId="77777777" w:rsidR="00040DBB" w:rsidRDefault="00040D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8560D7" w14:textId="77777777" w:rsidR="00587B27" w:rsidRDefault="00587B27" w:rsidP="00C6554A">
      <w:pPr>
        <w:spacing w:before="0" w:after="0" w:line="240" w:lineRule="auto"/>
      </w:pPr>
      <w:r>
        <w:separator/>
      </w:r>
    </w:p>
  </w:footnote>
  <w:footnote w:type="continuationSeparator" w:id="0">
    <w:p w14:paraId="0C10B536" w14:textId="77777777" w:rsidR="00587B27" w:rsidRDefault="00587B27"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0B31083"/>
    <w:multiLevelType w:val="multilevel"/>
    <w:tmpl w:val="68D41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A5804AD"/>
    <w:multiLevelType w:val="hybridMultilevel"/>
    <w:tmpl w:val="57C23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51F7419"/>
    <w:multiLevelType w:val="multilevel"/>
    <w:tmpl w:val="64D0D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9CF5D6C"/>
    <w:multiLevelType w:val="hybridMultilevel"/>
    <w:tmpl w:val="6CBCE354"/>
    <w:lvl w:ilvl="0" w:tplc="B8786BB2">
      <w:start w:val="1"/>
      <w:numFmt w:val="bullet"/>
      <w:lvlText w:val="•"/>
      <w:lvlJc w:val="left"/>
      <w:pPr>
        <w:tabs>
          <w:tab w:val="num" w:pos="720"/>
        </w:tabs>
        <w:ind w:left="720" w:hanging="360"/>
      </w:pPr>
      <w:rPr>
        <w:rFonts w:ascii="Times New Roman" w:hAnsi="Times New Roman" w:hint="default"/>
      </w:rPr>
    </w:lvl>
    <w:lvl w:ilvl="1" w:tplc="13F4CACA" w:tentative="1">
      <w:start w:val="1"/>
      <w:numFmt w:val="bullet"/>
      <w:lvlText w:val="•"/>
      <w:lvlJc w:val="left"/>
      <w:pPr>
        <w:tabs>
          <w:tab w:val="num" w:pos="1440"/>
        </w:tabs>
        <w:ind w:left="1440" w:hanging="360"/>
      </w:pPr>
      <w:rPr>
        <w:rFonts w:ascii="Times New Roman" w:hAnsi="Times New Roman" w:hint="default"/>
      </w:rPr>
    </w:lvl>
    <w:lvl w:ilvl="2" w:tplc="59464804" w:tentative="1">
      <w:start w:val="1"/>
      <w:numFmt w:val="bullet"/>
      <w:lvlText w:val="•"/>
      <w:lvlJc w:val="left"/>
      <w:pPr>
        <w:tabs>
          <w:tab w:val="num" w:pos="2160"/>
        </w:tabs>
        <w:ind w:left="2160" w:hanging="360"/>
      </w:pPr>
      <w:rPr>
        <w:rFonts w:ascii="Times New Roman" w:hAnsi="Times New Roman" w:hint="default"/>
      </w:rPr>
    </w:lvl>
    <w:lvl w:ilvl="3" w:tplc="2A7C5C1A" w:tentative="1">
      <w:start w:val="1"/>
      <w:numFmt w:val="bullet"/>
      <w:lvlText w:val="•"/>
      <w:lvlJc w:val="left"/>
      <w:pPr>
        <w:tabs>
          <w:tab w:val="num" w:pos="2880"/>
        </w:tabs>
        <w:ind w:left="2880" w:hanging="360"/>
      </w:pPr>
      <w:rPr>
        <w:rFonts w:ascii="Times New Roman" w:hAnsi="Times New Roman" w:hint="default"/>
      </w:rPr>
    </w:lvl>
    <w:lvl w:ilvl="4" w:tplc="BD1C711A" w:tentative="1">
      <w:start w:val="1"/>
      <w:numFmt w:val="bullet"/>
      <w:lvlText w:val="•"/>
      <w:lvlJc w:val="left"/>
      <w:pPr>
        <w:tabs>
          <w:tab w:val="num" w:pos="3600"/>
        </w:tabs>
        <w:ind w:left="3600" w:hanging="360"/>
      </w:pPr>
      <w:rPr>
        <w:rFonts w:ascii="Times New Roman" w:hAnsi="Times New Roman" w:hint="default"/>
      </w:rPr>
    </w:lvl>
    <w:lvl w:ilvl="5" w:tplc="949457BE" w:tentative="1">
      <w:start w:val="1"/>
      <w:numFmt w:val="bullet"/>
      <w:lvlText w:val="•"/>
      <w:lvlJc w:val="left"/>
      <w:pPr>
        <w:tabs>
          <w:tab w:val="num" w:pos="4320"/>
        </w:tabs>
        <w:ind w:left="4320" w:hanging="360"/>
      </w:pPr>
      <w:rPr>
        <w:rFonts w:ascii="Times New Roman" w:hAnsi="Times New Roman" w:hint="default"/>
      </w:rPr>
    </w:lvl>
    <w:lvl w:ilvl="6" w:tplc="77F8E2B4" w:tentative="1">
      <w:start w:val="1"/>
      <w:numFmt w:val="bullet"/>
      <w:lvlText w:val="•"/>
      <w:lvlJc w:val="left"/>
      <w:pPr>
        <w:tabs>
          <w:tab w:val="num" w:pos="5040"/>
        </w:tabs>
        <w:ind w:left="5040" w:hanging="360"/>
      </w:pPr>
      <w:rPr>
        <w:rFonts w:ascii="Times New Roman" w:hAnsi="Times New Roman" w:hint="default"/>
      </w:rPr>
    </w:lvl>
    <w:lvl w:ilvl="7" w:tplc="CEDEC9C0" w:tentative="1">
      <w:start w:val="1"/>
      <w:numFmt w:val="bullet"/>
      <w:lvlText w:val="•"/>
      <w:lvlJc w:val="left"/>
      <w:pPr>
        <w:tabs>
          <w:tab w:val="num" w:pos="5760"/>
        </w:tabs>
        <w:ind w:left="5760" w:hanging="360"/>
      </w:pPr>
      <w:rPr>
        <w:rFonts w:ascii="Times New Roman" w:hAnsi="Times New Roman" w:hint="default"/>
      </w:rPr>
    </w:lvl>
    <w:lvl w:ilvl="8" w:tplc="6674D52C"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1DB90AE3"/>
    <w:multiLevelType w:val="hybridMultilevel"/>
    <w:tmpl w:val="9B244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0FC28A4"/>
    <w:multiLevelType w:val="hybridMultilevel"/>
    <w:tmpl w:val="9962B2E6"/>
    <w:lvl w:ilvl="0" w:tplc="CEB819B2">
      <w:start w:val="1"/>
      <w:numFmt w:val="bullet"/>
      <w:lvlText w:val="•"/>
      <w:lvlJc w:val="left"/>
      <w:pPr>
        <w:tabs>
          <w:tab w:val="num" w:pos="720"/>
        </w:tabs>
        <w:ind w:left="720" w:hanging="360"/>
      </w:pPr>
      <w:rPr>
        <w:rFonts w:ascii="Times New Roman" w:hAnsi="Times New Roman" w:hint="default"/>
      </w:rPr>
    </w:lvl>
    <w:lvl w:ilvl="1" w:tplc="48ECDE42" w:tentative="1">
      <w:start w:val="1"/>
      <w:numFmt w:val="bullet"/>
      <w:lvlText w:val="•"/>
      <w:lvlJc w:val="left"/>
      <w:pPr>
        <w:tabs>
          <w:tab w:val="num" w:pos="1440"/>
        </w:tabs>
        <w:ind w:left="1440" w:hanging="360"/>
      </w:pPr>
      <w:rPr>
        <w:rFonts w:ascii="Times New Roman" w:hAnsi="Times New Roman" w:hint="default"/>
      </w:rPr>
    </w:lvl>
    <w:lvl w:ilvl="2" w:tplc="25A814C2" w:tentative="1">
      <w:start w:val="1"/>
      <w:numFmt w:val="bullet"/>
      <w:lvlText w:val="•"/>
      <w:lvlJc w:val="left"/>
      <w:pPr>
        <w:tabs>
          <w:tab w:val="num" w:pos="2160"/>
        </w:tabs>
        <w:ind w:left="2160" w:hanging="360"/>
      </w:pPr>
      <w:rPr>
        <w:rFonts w:ascii="Times New Roman" w:hAnsi="Times New Roman" w:hint="default"/>
      </w:rPr>
    </w:lvl>
    <w:lvl w:ilvl="3" w:tplc="BDE6A8BE" w:tentative="1">
      <w:start w:val="1"/>
      <w:numFmt w:val="bullet"/>
      <w:lvlText w:val="•"/>
      <w:lvlJc w:val="left"/>
      <w:pPr>
        <w:tabs>
          <w:tab w:val="num" w:pos="2880"/>
        </w:tabs>
        <w:ind w:left="2880" w:hanging="360"/>
      </w:pPr>
      <w:rPr>
        <w:rFonts w:ascii="Times New Roman" w:hAnsi="Times New Roman" w:hint="default"/>
      </w:rPr>
    </w:lvl>
    <w:lvl w:ilvl="4" w:tplc="11DEBDE6" w:tentative="1">
      <w:start w:val="1"/>
      <w:numFmt w:val="bullet"/>
      <w:lvlText w:val="•"/>
      <w:lvlJc w:val="left"/>
      <w:pPr>
        <w:tabs>
          <w:tab w:val="num" w:pos="3600"/>
        </w:tabs>
        <w:ind w:left="3600" w:hanging="360"/>
      </w:pPr>
      <w:rPr>
        <w:rFonts w:ascii="Times New Roman" w:hAnsi="Times New Roman" w:hint="default"/>
      </w:rPr>
    </w:lvl>
    <w:lvl w:ilvl="5" w:tplc="A782B080" w:tentative="1">
      <w:start w:val="1"/>
      <w:numFmt w:val="bullet"/>
      <w:lvlText w:val="•"/>
      <w:lvlJc w:val="left"/>
      <w:pPr>
        <w:tabs>
          <w:tab w:val="num" w:pos="4320"/>
        </w:tabs>
        <w:ind w:left="4320" w:hanging="360"/>
      </w:pPr>
      <w:rPr>
        <w:rFonts w:ascii="Times New Roman" w:hAnsi="Times New Roman" w:hint="default"/>
      </w:rPr>
    </w:lvl>
    <w:lvl w:ilvl="6" w:tplc="C91CD63E" w:tentative="1">
      <w:start w:val="1"/>
      <w:numFmt w:val="bullet"/>
      <w:lvlText w:val="•"/>
      <w:lvlJc w:val="left"/>
      <w:pPr>
        <w:tabs>
          <w:tab w:val="num" w:pos="5040"/>
        </w:tabs>
        <w:ind w:left="5040" w:hanging="360"/>
      </w:pPr>
      <w:rPr>
        <w:rFonts w:ascii="Times New Roman" w:hAnsi="Times New Roman" w:hint="default"/>
      </w:rPr>
    </w:lvl>
    <w:lvl w:ilvl="7" w:tplc="A6D48628" w:tentative="1">
      <w:start w:val="1"/>
      <w:numFmt w:val="bullet"/>
      <w:lvlText w:val="•"/>
      <w:lvlJc w:val="left"/>
      <w:pPr>
        <w:tabs>
          <w:tab w:val="num" w:pos="5760"/>
        </w:tabs>
        <w:ind w:left="5760" w:hanging="360"/>
      </w:pPr>
      <w:rPr>
        <w:rFonts w:ascii="Times New Roman" w:hAnsi="Times New Roman" w:hint="default"/>
      </w:rPr>
    </w:lvl>
    <w:lvl w:ilvl="8" w:tplc="0C0A5CE8"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25B975EC"/>
    <w:multiLevelType w:val="multilevel"/>
    <w:tmpl w:val="5776E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123EFF"/>
    <w:multiLevelType w:val="hybridMultilevel"/>
    <w:tmpl w:val="F88EF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F201CA0"/>
    <w:multiLevelType w:val="multilevel"/>
    <w:tmpl w:val="B9C09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40633A"/>
    <w:multiLevelType w:val="hybridMultilevel"/>
    <w:tmpl w:val="D62AA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FA75261"/>
    <w:multiLevelType w:val="hybridMultilevel"/>
    <w:tmpl w:val="3418D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2983292"/>
    <w:multiLevelType w:val="multilevel"/>
    <w:tmpl w:val="710E8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8617A05"/>
    <w:multiLevelType w:val="multilevel"/>
    <w:tmpl w:val="AE16F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A8C1965"/>
    <w:multiLevelType w:val="multilevel"/>
    <w:tmpl w:val="FE247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3657F2B"/>
    <w:multiLevelType w:val="hybridMultilevel"/>
    <w:tmpl w:val="C4046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BB4422"/>
    <w:multiLevelType w:val="hybridMultilevel"/>
    <w:tmpl w:val="2ECE2004"/>
    <w:lvl w:ilvl="0" w:tplc="8612D180">
      <w:start w:val="1"/>
      <w:numFmt w:val="bullet"/>
      <w:lvlText w:val="•"/>
      <w:lvlJc w:val="left"/>
      <w:pPr>
        <w:tabs>
          <w:tab w:val="num" w:pos="720"/>
        </w:tabs>
        <w:ind w:left="720" w:hanging="360"/>
      </w:pPr>
      <w:rPr>
        <w:rFonts w:ascii="Times New Roman" w:hAnsi="Times New Roman" w:hint="default"/>
      </w:rPr>
    </w:lvl>
    <w:lvl w:ilvl="1" w:tplc="B8CCF7DE" w:tentative="1">
      <w:start w:val="1"/>
      <w:numFmt w:val="bullet"/>
      <w:lvlText w:val="•"/>
      <w:lvlJc w:val="left"/>
      <w:pPr>
        <w:tabs>
          <w:tab w:val="num" w:pos="1440"/>
        </w:tabs>
        <w:ind w:left="1440" w:hanging="360"/>
      </w:pPr>
      <w:rPr>
        <w:rFonts w:ascii="Times New Roman" w:hAnsi="Times New Roman" w:hint="default"/>
      </w:rPr>
    </w:lvl>
    <w:lvl w:ilvl="2" w:tplc="89A88C76" w:tentative="1">
      <w:start w:val="1"/>
      <w:numFmt w:val="bullet"/>
      <w:lvlText w:val="•"/>
      <w:lvlJc w:val="left"/>
      <w:pPr>
        <w:tabs>
          <w:tab w:val="num" w:pos="2160"/>
        </w:tabs>
        <w:ind w:left="2160" w:hanging="360"/>
      </w:pPr>
      <w:rPr>
        <w:rFonts w:ascii="Times New Roman" w:hAnsi="Times New Roman" w:hint="default"/>
      </w:rPr>
    </w:lvl>
    <w:lvl w:ilvl="3" w:tplc="10D89162" w:tentative="1">
      <w:start w:val="1"/>
      <w:numFmt w:val="bullet"/>
      <w:lvlText w:val="•"/>
      <w:lvlJc w:val="left"/>
      <w:pPr>
        <w:tabs>
          <w:tab w:val="num" w:pos="2880"/>
        </w:tabs>
        <w:ind w:left="2880" w:hanging="360"/>
      </w:pPr>
      <w:rPr>
        <w:rFonts w:ascii="Times New Roman" w:hAnsi="Times New Roman" w:hint="default"/>
      </w:rPr>
    </w:lvl>
    <w:lvl w:ilvl="4" w:tplc="C4D80F96" w:tentative="1">
      <w:start w:val="1"/>
      <w:numFmt w:val="bullet"/>
      <w:lvlText w:val="•"/>
      <w:lvlJc w:val="left"/>
      <w:pPr>
        <w:tabs>
          <w:tab w:val="num" w:pos="3600"/>
        </w:tabs>
        <w:ind w:left="3600" w:hanging="360"/>
      </w:pPr>
      <w:rPr>
        <w:rFonts w:ascii="Times New Roman" w:hAnsi="Times New Roman" w:hint="default"/>
      </w:rPr>
    </w:lvl>
    <w:lvl w:ilvl="5" w:tplc="6CA6AC50" w:tentative="1">
      <w:start w:val="1"/>
      <w:numFmt w:val="bullet"/>
      <w:lvlText w:val="•"/>
      <w:lvlJc w:val="left"/>
      <w:pPr>
        <w:tabs>
          <w:tab w:val="num" w:pos="4320"/>
        </w:tabs>
        <w:ind w:left="4320" w:hanging="360"/>
      </w:pPr>
      <w:rPr>
        <w:rFonts w:ascii="Times New Roman" w:hAnsi="Times New Roman" w:hint="default"/>
      </w:rPr>
    </w:lvl>
    <w:lvl w:ilvl="6" w:tplc="F6BE8014" w:tentative="1">
      <w:start w:val="1"/>
      <w:numFmt w:val="bullet"/>
      <w:lvlText w:val="•"/>
      <w:lvlJc w:val="left"/>
      <w:pPr>
        <w:tabs>
          <w:tab w:val="num" w:pos="5040"/>
        </w:tabs>
        <w:ind w:left="5040" w:hanging="360"/>
      </w:pPr>
      <w:rPr>
        <w:rFonts w:ascii="Times New Roman" w:hAnsi="Times New Roman" w:hint="default"/>
      </w:rPr>
    </w:lvl>
    <w:lvl w:ilvl="7" w:tplc="1B9CB3DE" w:tentative="1">
      <w:start w:val="1"/>
      <w:numFmt w:val="bullet"/>
      <w:lvlText w:val="•"/>
      <w:lvlJc w:val="left"/>
      <w:pPr>
        <w:tabs>
          <w:tab w:val="num" w:pos="5760"/>
        </w:tabs>
        <w:ind w:left="5760" w:hanging="360"/>
      </w:pPr>
      <w:rPr>
        <w:rFonts w:ascii="Times New Roman" w:hAnsi="Times New Roman" w:hint="default"/>
      </w:rPr>
    </w:lvl>
    <w:lvl w:ilvl="8" w:tplc="E20C9140"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595E35A8"/>
    <w:multiLevelType w:val="multilevel"/>
    <w:tmpl w:val="7E4A5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0E00CE"/>
    <w:multiLevelType w:val="hybridMultilevel"/>
    <w:tmpl w:val="26FC13A0"/>
    <w:lvl w:ilvl="0" w:tplc="A2DC706A">
      <w:start w:val="1"/>
      <w:numFmt w:val="bullet"/>
      <w:lvlText w:val="-"/>
      <w:lvlJc w:val="left"/>
      <w:pPr>
        <w:ind w:left="408" w:hanging="360"/>
      </w:pPr>
      <w:rPr>
        <w:rFonts w:ascii="Calibri" w:eastAsia="Times New Roman" w:hAnsi="Calibri" w:cs="Calibri" w:hint="default"/>
      </w:rPr>
    </w:lvl>
    <w:lvl w:ilvl="1" w:tplc="08090003" w:tentative="1">
      <w:start w:val="1"/>
      <w:numFmt w:val="bullet"/>
      <w:lvlText w:val="o"/>
      <w:lvlJc w:val="left"/>
      <w:pPr>
        <w:ind w:left="1128" w:hanging="360"/>
      </w:pPr>
      <w:rPr>
        <w:rFonts w:ascii="Courier New" w:hAnsi="Courier New" w:cs="Courier New" w:hint="default"/>
      </w:rPr>
    </w:lvl>
    <w:lvl w:ilvl="2" w:tplc="08090005" w:tentative="1">
      <w:start w:val="1"/>
      <w:numFmt w:val="bullet"/>
      <w:lvlText w:val=""/>
      <w:lvlJc w:val="left"/>
      <w:pPr>
        <w:ind w:left="1848" w:hanging="360"/>
      </w:pPr>
      <w:rPr>
        <w:rFonts w:ascii="Wingdings" w:hAnsi="Wingdings" w:hint="default"/>
      </w:rPr>
    </w:lvl>
    <w:lvl w:ilvl="3" w:tplc="08090001" w:tentative="1">
      <w:start w:val="1"/>
      <w:numFmt w:val="bullet"/>
      <w:lvlText w:val=""/>
      <w:lvlJc w:val="left"/>
      <w:pPr>
        <w:ind w:left="2568" w:hanging="360"/>
      </w:pPr>
      <w:rPr>
        <w:rFonts w:ascii="Symbol" w:hAnsi="Symbol" w:hint="default"/>
      </w:rPr>
    </w:lvl>
    <w:lvl w:ilvl="4" w:tplc="08090003" w:tentative="1">
      <w:start w:val="1"/>
      <w:numFmt w:val="bullet"/>
      <w:lvlText w:val="o"/>
      <w:lvlJc w:val="left"/>
      <w:pPr>
        <w:ind w:left="3288" w:hanging="360"/>
      </w:pPr>
      <w:rPr>
        <w:rFonts w:ascii="Courier New" w:hAnsi="Courier New" w:cs="Courier New" w:hint="default"/>
      </w:rPr>
    </w:lvl>
    <w:lvl w:ilvl="5" w:tplc="08090005" w:tentative="1">
      <w:start w:val="1"/>
      <w:numFmt w:val="bullet"/>
      <w:lvlText w:val=""/>
      <w:lvlJc w:val="left"/>
      <w:pPr>
        <w:ind w:left="4008" w:hanging="360"/>
      </w:pPr>
      <w:rPr>
        <w:rFonts w:ascii="Wingdings" w:hAnsi="Wingdings" w:hint="default"/>
      </w:rPr>
    </w:lvl>
    <w:lvl w:ilvl="6" w:tplc="08090001" w:tentative="1">
      <w:start w:val="1"/>
      <w:numFmt w:val="bullet"/>
      <w:lvlText w:val=""/>
      <w:lvlJc w:val="left"/>
      <w:pPr>
        <w:ind w:left="4728" w:hanging="360"/>
      </w:pPr>
      <w:rPr>
        <w:rFonts w:ascii="Symbol" w:hAnsi="Symbol" w:hint="default"/>
      </w:rPr>
    </w:lvl>
    <w:lvl w:ilvl="7" w:tplc="08090003" w:tentative="1">
      <w:start w:val="1"/>
      <w:numFmt w:val="bullet"/>
      <w:lvlText w:val="o"/>
      <w:lvlJc w:val="left"/>
      <w:pPr>
        <w:ind w:left="5448" w:hanging="360"/>
      </w:pPr>
      <w:rPr>
        <w:rFonts w:ascii="Courier New" w:hAnsi="Courier New" w:cs="Courier New" w:hint="default"/>
      </w:rPr>
    </w:lvl>
    <w:lvl w:ilvl="8" w:tplc="08090005" w:tentative="1">
      <w:start w:val="1"/>
      <w:numFmt w:val="bullet"/>
      <w:lvlText w:val=""/>
      <w:lvlJc w:val="left"/>
      <w:pPr>
        <w:ind w:left="6168" w:hanging="360"/>
      </w:pPr>
      <w:rPr>
        <w:rFonts w:ascii="Wingdings" w:hAnsi="Wingdings" w:hint="default"/>
      </w:rPr>
    </w:lvl>
  </w:abstractNum>
  <w:abstractNum w:abstractNumId="31" w15:restartNumberingAfterBreak="0">
    <w:nsid w:val="600615BA"/>
    <w:multiLevelType w:val="hybridMultilevel"/>
    <w:tmpl w:val="50A661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3B01F87"/>
    <w:multiLevelType w:val="hybridMultilevel"/>
    <w:tmpl w:val="5DBEC346"/>
    <w:lvl w:ilvl="0" w:tplc="E0B62EB4">
      <w:start w:val="1"/>
      <w:numFmt w:val="bullet"/>
      <w:lvlText w:val="•"/>
      <w:lvlJc w:val="left"/>
      <w:pPr>
        <w:tabs>
          <w:tab w:val="num" w:pos="720"/>
        </w:tabs>
        <w:ind w:left="720" w:hanging="360"/>
      </w:pPr>
      <w:rPr>
        <w:rFonts w:ascii="Times New Roman" w:hAnsi="Times New Roman" w:hint="default"/>
      </w:rPr>
    </w:lvl>
    <w:lvl w:ilvl="1" w:tplc="1980BD76" w:tentative="1">
      <w:start w:val="1"/>
      <w:numFmt w:val="bullet"/>
      <w:lvlText w:val="•"/>
      <w:lvlJc w:val="left"/>
      <w:pPr>
        <w:tabs>
          <w:tab w:val="num" w:pos="1440"/>
        </w:tabs>
        <w:ind w:left="1440" w:hanging="360"/>
      </w:pPr>
      <w:rPr>
        <w:rFonts w:ascii="Times New Roman" w:hAnsi="Times New Roman" w:hint="default"/>
      </w:rPr>
    </w:lvl>
    <w:lvl w:ilvl="2" w:tplc="E5127C12" w:tentative="1">
      <w:start w:val="1"/>
      <w:numFmt w:val="bullet"/>
      <w:lvlText w:val="•"/>
      <w:lvlJc w:val="left"/>
      <w:pPr>
        <w:tabs>
          <w:tab w:val="num" w:pos="2160"/>
        </w:tabs>
        <w:ind w:left="2160" w:hanging="360"/>
      </w:pPr>
      <w:rPr>
        <w:rFonts w:ascii="Times New Roman" w:hAnsi="Times New Roman" w:hint="default"/>
      </w:rPr>
    </w:lvl>
    <w:lvl w:ilvl="3" w:tplc="436A8E5A" w:tentative="1">
      <w:start w:val="1"/>
      <w:numFmt w:val="bullet"/>
      <w:lvlText w:val="•"/>
      <w:lvlJc w:val="left"/>
      <w:pPr>
        <w:tabs>
          <w:tab w:val="num" w:pos="2880"/>
        </w:tabs>
        <w:ind w:left="2880" w:hanging="360"/>
      </w:pPr>
      <w:rPr>
        <w:rFonts w:ascii="Times New Roman" w:hAnsi="Times New Roman" w:hint="default"/>
      </w:rPr>
    </w:lvl>
    <w:lvl w:ilvl="4" w:tplc="A5A895E6" w:tentative="1">
      <w:start w:val="1"/>
      <w:numFmt w:val="bullet"/>
      <w:lvlText w:val="•"/>
      <w:lvlJc w:val="left"/>
      <w:pPr>
        <w:tabs>
          <w:tab w:val="num" w:pos="3600"/>
        </w:tabs>
        <w:ind w:left="3600" w:hanging="360"/>
      </w:pPr>
      <w:rPr>
        <w:rFonts w:ascii="Times New Roman" w:hAnsi="Times New Roman" w:hint="default"/>
      </w:rPr>
    </w:lvl>
    <w:lvl w:ilvl="5" w:tplc="2AF20770" w:tentative="1">
      <w:start w:val="1"/>
      <w:numFmt w:val="bullet"/>
      <w:lvlText w:val="•"/>
      <w:lvlJc w:val="left"/>
      <w:pPr>
        <w:tabs>
          <w:tab w:val="num" w:pos="4320"/>
        </w:tabs>
        <w:ind w:left="4320" w:hanging="360"/>
      </w:pPr>
      <w:rPr>
        <w:rFonts w:ascii="Times New Roman" w:hAnsi="Times New Roman" w:hint="default"/>
      </w:rPr>
    </w:lvl>
    <w:lvl w:ilvl="6" w:tplc="C20E2644" w:tentative="1">
      <w:start w:val="1"/>
      <w:numFmt w:val="bullet"/>
      <w:lvlText w:val="•"/>
      <w:lvlJc w:val="left"/>
      <w:pPr>
        <w:tabs>
          <w:tab w:val="num" w:pos="5040"/>
        </w:tabs>
        <w:ind w:left="5040" w:hanging="360"/>
      </w:pPr>
      <w:rPr>
        <w:rFonts w:ascii="Times New Roman" w:hAnsi="Times New Roman" w:hint="default"/>
      </w:rPr>
    </w:lvl>
    <w:lvl w:ilvl="7" w:tplc="66B83F08" w:tentative="1">
      <w:start w:val="1"/>
      <w:numFmt w:val="bullet"/>
      <w:lvlText w:val="•"/>
      <w:lvlJc w:val="left"/>
      <w:pPr>
        <w:tabs>
          <w:tab w:val="num" w:pos="5760"/>
        </w:tabs>
        <w:ind w:left="5760" w:hanging="360"/>
      </w:pPr>
      <w:rPr>
        <w:rFonts w:ascii="Times New Roman" w:hAnsi="Times New Roman" w:hint="default"/>
      </w:rPr>
    </w:lvl>
    <w:lvl w:ilvl="8" w:tplc="69B81E92"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65040CC7"/>
    <w:multiLevelType w:val="multilevel"/>
    <w:tmpl w:val="D6981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C836C6"/>
    <w:multiLevelType w:val="multilevel"/>
    <w:tmpl w:val="F3F6E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0960115"/>
    <w:multiLevelType w:val="hybridMultilevel"/>
    <w:tmpl w:val="477014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0F94415"/>
    <w:multiLevelType w:val="hybridMultilevel"/>
    <w:tmpl w:val="59743E02"/>
    <w:lvl w:ilvl="0" w:tplc="660C4DEE">
      <w:start w:val="1"/>
      <w:numFmt w:val="bullet"/>
      <w:lvlText w:val="•"/>
      <w:lvlJc w:val="left"/>
      <w:pPr>
        <w:tabs>
          <w:tab w:val="num" w:pos="720"/>
        </w:tabs>
        <w:ind w:left="720" w:hanging="360"/>
      </w:pPr>
      <w:rPr>
        <w:rFonts w:ascii="Times New Roman" w:hAnsi="Times New Roman" w:hint="default"/>
      </w:rPr>
    </w:lvl>
    <w:lvl w:ilvl="1" w:tplc="F88CA1EC">
      <w:start w:val="1"/>
      <w:numFmt w:val="bullet"/>
      <w:lvlText w:val="•"/>
      <w:lvlJc w:val="left"/>
      <w:pPr>
        <w:tabs>
          <w:tab w:val="num" w:pos="1440"/>
        </w:tabs>
        <w:ind w:left="1440" w:hanging="360"/>
      </w:pPr>
      <w:rPr>
        <w:rFonts w:ascii="Times New Roman" w:hAnsi="Times New Roman" w:hint="default"/>
      </w:rPr>
    </w:lvl>
    <w:lvl w:ilvl="2" w:tplc="4F4C6D4A" w:tentative="1">
      <w:start w:val="1"/>
      <w:numFmt w:val="bullet"/>
      <w:lvlText w:val="•"/>
      <w:lvlJc w:val="left"/>
      <w:pPr>
        <w:tabs>
          <w:tab w:val="num" w:pos="2160"/>
        </w:tabs>
        <w:ind w:left="2160" w:hanging="360"/>
      </w:pPr>
      <w:rPr>
        <w:rFonts w:ascii="Times New Roman" w:hAnsi="Times New Roman" w:hint="default"/>
      </w:rPr>
    </w:lvl>
    <w:lvl w:ilvl="3" w:tplc="0FFA6468" w:tentative="1">
      <w:start w:val="1"/>
      <w:numFmt w:val="bullet"/>
      <w:lvlText w:val="•"/>
      <w:lvlJc w:val="left"/>
      <w:pPr>
        <w:tabs>
          <w:tab w:val="num" w:pos="2880"/>
        </w:tabs>
        <w:ind w:left="2880" w:hanging="360"/>
      </w:pPr>
      <w:rPr>
        <w:rFonts w:ascii="Times New Roman" w:hAnsi="Times New Roman" w:hint="default"/>
      </w:rPr>
    </w:lvl>
    <w:lvl w:ilvl="4" w:tplc="4DB6B8E0" w:tentative="1">
      <w:start w:val="1"/>
      <w:numFmt w:val="bullet"/>
      <w:lvlText w:val="•"/>
      <w:lvlJc w:val="left"/>
      <w:pPr>
        <w:tabs>
          <w:tab w:val="num" w:pos="3600"/>
        </w:tabs>
        <w:ind w:left="3600" w:hanging="360"/>
      </w:pPr>
      <w:rPr>
        <w:rFonts w:ascii="Times New Roman" w:hAnsi="Times New Roman" w:hint="default"/>
      </w:rPr>
    </w:lvl>
    <w:lvl w:ilvl="5" w:tplc="E4B2082E" w:tentative="1">
      <w:start w:val="1"/>
      <w:numFmt w:val="bullet"/>
      <w:lvlText w:val="•"/>
      <w:lvlJc w:val="left"/>
      <w:pPr>
        <w:tabs>
          <w:tab w:val="num" w:pos="4320"/>
        </w:tabs>
        <w:ind w:left="4320" w:hanging="360"/>
      </w:pPr>
      <w:rPr>
        <w:rFonts w:ascii="Times New Roman" w:hAnsi="Times New Roman" w:hint="default"/>
      </w:rPr>
    </w:lvl>
    <w:lvl w:ilvl="6" w:tplc="39804C44" w:tentative="1">
      <w:start w:val="1"/>
      <w:numFmt w:val="bullet"/>
      <w:lvlText w:val="•"/>
      <w:lvlJc w:val="left"/>
      <w:pPr>
        <w:tabs>
          <w:tab w:val="num" w:pos="5040"/>
        </w:tabs>
        <w:ind w:left="5040" w:hanging="360"/>
      </w:pPr>
      <w:rPr>
        <w:rFonts w:ascii="Times New Roman" w:hAnsi="Times New Roman" w:hint="default"/>
      </w:rPr>
    </w:lvl>
    <w:lvl w:ilvl="7" w:tplc="299EDE5E" w:tentative="1">
      <w:start w:val="1"/>
      <w:numFmt w:val="bullet"/>
      <w:lvlText w:val="•"/>
      <w:lvlJc w:val="left"/>
      <w:pPr>
        <w:tabs>
          <w:tab w:val="num" w:pos="5760"/>
        </w:tabs>
        <w:ind w:left="5760" w:hanging="360"/>
      </w:pPr>
      <w:rPr>
        <w:rFonts w:ascii="Times New Roman" w:hAnsi="Times New Roman" w:hint="default"/>
      </w:rPr>
    </w:lvl>
    <w:lvl w:ilvl="8" w:tplc="48A43D22"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7BB92F91"/>
    <w:multiLevelType w:val="hybridMultilevel"/>
    <w:tmpl w:val="C0227818"/>
    <w:lvl w:ilvl="0" w:tplc="31F85EF2">
      <w:numFmt w:val="bullet"/>
      <w:lvlText w:val="-"/>
      <w:lvlJc w:val="left"/>
      <w:pPr>
        <w:ind w:left="720" w:hanging="360"/>
      </w:pPr>
      <w:rPr>
        <w:rFonts w:ascii="Constantia" w:eastAsiaTheme="minorHAnsi" w:hAnsi="Constantia"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E86298F"/>
    <w:multiLevelType w:val="hybridMultilevel"/>
    <w:tmpl w:val="19785B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24"/>
  </w:num>
  <w:num w:numId="6">
    <w:abstractNumId w:val="11"/>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3"/>
  </w:num>
  <w:num w:numId="17">
    <w:abstractNumId w:val="23"/>
    <w:lvlOverride w:ilvl="1">
      <w:lvl w:ilvl="1">
        <w:numFmt w:val="bullet"/>
        <w:lvlText w:val=""/>
        <w:lvlJc w:val="left"/>
        <w:pPr>
          <w:tabs>
            <w:tab w:val="num" w:pos="1440"/>
          </w:tabs>
          <w:ind w:left="1440" w:hanging="360"/>
        </w:pPr>
        <w:rPr>
          <w:rFonts w:ascii="Symbol" w:hAnsi="Symbol" w:hint="default"/>
          <w:sz w:val="20"/>
        </w:rPr>
      </w:lvl>
    </w:lvlOverride>
  </w:num>
  <w:num w:numId="18">
    <w:abstractNumId w:val="29"/>
  </w:num>
  <w:num w:numId="19">
    <w:abstractNumId w:val="25"/>
  </w:num>
  <w:num w:numId="20">
    <w:abstractNumId w:val="14"/>
  </w:num>
  <w:num w:numId="21">
    <w:abstractNumId w:val="26"/>
  </w:num>
  <w:num w:numId="22">
    <w:abstractNumId w:val="18"/>
    <w:lvlOverride w:ilvl="0">
      <w:startOverride w:val="1"/>
    </w:lvlOverride>
  </w:num>
  <w:num w:numId="23">
    <w:abstractNumId w:val="20"/>
    <w:lvlOverride w:ilvl="0">
      <w:startOverride w:val="2"/>
    </w:lvlOverride>
  </w:num>
  <w:num w:numId="24">
    <w:abstractNumId w:val="10"/>
    <w:lvlOverride w:ilvl="0">
      <w:startOverride w:val="3"/>
    </w:lvlOverride>
  </w:num>
  <w:num w:numId="25">
    <w:abstractNumId w:val="33"/>
    <w:lvlOverride w:ilvl="0">
      <w:startOverride w:val="4"/>
    </w:lvlOverride>
  </w:num>
  <w:num w:numId="26">
    <w:abstractNumId w:val="34"/>
  </w:num>
  <w:num w:numId="27">
    <w:abstractNumId w:val="30"/>
  </w:num>
  <w:num w:numId="28">
    <w:abstractNumId w:val="35"/>
  </w:num>
  <w:num w:numId="29">
    <w:abstractNumId w:val="12"/>
  </w:num>
  <w:num w:numId="30">
    <w:abstractNumId w:val="27"/>
  </w:num>
  <w:num w:numId="31">
    <w:abstractNumId w:val="16"/>
  </w:num>
  <w:num w:numId="32">
    <w:abstractNumId w:val="31"/>
  </w:num>
  <w:num w:numId="33">
    <w:abstractNumId w:val="19"/>
  </w:num>
  <w:num w:numId="34">
    <w:abstractNumId w:val="22"/>
  </w:num>
  <w:num w:numId="35">
    <w:abstractNumId w:val="38"/>
  </w:num>
  <w:num w:numId="36">
    <w:abstractNumId w:val="21"/>
  </w:num>
  <w:num w:numId="37">
    <w:abstractNumId w:val="37"/>
  </w:num>
  <w:num w:numId="38">
    <w:abstractNumId w:val="15"/>
  </w:num>
  <w:num w:numId="39">
    <w:abstractNumId w:val="36"/>
  </w:num>
  <w:num w:numId="40">
    <w:abstractNumId w:val="17"/>
  </w:num>
  <w:num w:numId="41">
    <w:abstractNumId w:val="28"/>
  </w:num>
  <w:num w:numId="4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A22"/>
    <w:rsid w:val="00001675"/>
    <w:rsid w:val="00040DBB"/>
    <w:rsid w:val="00057DC9"/>
    <w:rsid w:val="00066474"/>
    <w:rsid w:val="0007538E"/>
    <w:rsid w:val="000E3DBC"/>
    <w:rsid w:val="00112DE7"/>
    <w:rsid w:val="00117B02"/>
    <w:rsid w:val="00170D55"/>
    <w:rsid w:val="0017236B"/>
    <w:rsid w:val="001750E2"/>
    <w:rsid w:val="0018734E"/>
    <w:rsid w:val="001D5AD9"/>
    <w:rsid w:val="002116C0"/>
    <w:rsid w:val="00242FCC"/>
    <w:rsid w:val="002554CD"/>
    <w:rsid w:val="00277F6C"/>
    <w:rsid w:val="00286D99"/>
    <w:rsid w:val="00293B83"/>
    <w:rsid w:val="002B4294"/>
    <w:rsid w:val="002F70CE"/>
    <w:rsid w:val="00333D0D"/>
    <w:rsid w:val="00436130"/>
    <w:rsid w:val="00443BD6"/>
    <w:rsid w:val="004740B3"/>
    <w:rsid w:val="00476B44"/>
    <w:rsid w:val="004C049F"/>
    <w:rsid w:val="004D03AF"/>
    <w:rsid w:val="005000E2"/>
    <w:rsid w:val="00510C5F"/>
    <w:rsid w:val="00515154"/>
    <w:rsid w:val="00587B27"/>
    <w:rsid w:val="005A06BC"/>
    <w:rsid w:val="005C5820"/>
    <w:rsid w:val="00612883"/>
    <w:rsid w:val="006A3CE7"/>
    <w:rsid w:val="006A4673"/>
    <w:rsid w:val="006D472C"/>
    <w:rsid w:val="006D685C"/>
    <w:rsid w:val="006F0E9D"/>
    <w:rsid w:val="006F3694"/>
    <w:rsid w:val="00725998"/>
    <w:rsid w:val="0075100C"/>
    <w:rsid w:val="00794611"/>
    <w:rsid w:val="00794C6B"/>
    <w:rsid w:val="007E0563"/>
    <w:rsid w:val="00806E7C"/>
    <w:rsid w:val="008236A1"/>
    <w:rsid w:val="008271C1"/>
    <w:rsid w:val="00836DD9"/>
    <w:rsid w:val="00851382"/>
    <w:rsid w:val="0087604C"/>
    <w:rsid w:val="00894B5B"/>
    <w:rsid w:val="008C41B4"/>
    <w:rsid w:val="008F2F76"/>
    <w:rsid w:val="0094581A"/>
    <w:rsid w:val="00966C6D"/>
    <w:rsid w:val="009747C0"/>
    <w:rsid w:val="009C1246"/>
    <w:rsid w:val="009D1BFB"/>
    <w:rsid w:val="00A02841"/>
    <w:rsid w:val="00A20727"/>
    <w:rsid w:val="00A2150E"/>
    <w:rsid w:val="00A31668"/>
    <w:rsid w:val="00A46397"/>
    <w:rsid w:val="00A95BD1"/>
    <w:rsid w:val="00AE1058"/>
    <w:rsid w:val="00AF531B"/>
    <w:rsid w:val="00B16605"/>
    <w:rsid w:val="00B26A22"/>
    <w:rsid w:val="00B543B9"/>
    <w:rsid w:val="00B83BC9"/>
    <w:rsid w:val="00BA37E6"/>
    <w:rsid w:val="00C0316B"/>
    <w:rsid w:val="00C35EF1"/>
    <w:rsid w:val="00C53A81"/>
    <w:rsid w:val="00C63B9E"/>
    <w:rsid w:val="00C6554A"/>
    <w:rsid w:val="00C74AC1"/>
    <w:rsid w:val="00C802EA"/>
    <w:rsid w:val="00CE5812"/>
    <w:rsid w:val="00CF2A00"/>
    <w:rsid w:val="00CF6357"/>
    <w:rsid w:val="00CF68C0"/>
    <w:rsid w:val="00D0138C"/>
    <w:rsid w:val="00D4252F"/>
    <w:rsid w:val="00D5132D"/>
    <w:rsid w:val="00D71836"/>
    <w:rsid w:val="00D7345D"/>
    <w:rsid w:val="00D753EB"/>
    <w:rsid w:val="00D927B6"/>
    <w:rsid w:val="00DD2275"/>
    <w:rsid w:val="00E75A6F"/>
    <w:rsid w:val="00E90E43"/>
    <w:rsid w:val="00EB2764"/>
    <w:rsid w:val="00EB2D1E"/>
    <w:rsid w:val="00EC7066"/>
    <w:rsid w:val="00ED7C44"/>
    <w:rsid w:val="00EF69C1"/>
    <w:rsid w:val="00F32DB3"/>
    <w:rsid w:val="00F47822"/>
    <w:rsid w:val="00F80C90"/>
    <w:rsid w:val="00F8201A"/>
    <w:rsid w:val="00FA0C7A"/>
    <w:rsid w:val="00FD1FC8"/>
    <w:rsid w:val="00FD53FF"/>
    <w:rsid w:val="00FE0B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222CF9"/>
  <w15:chartTrackingRefBased/>
  <w15:docId w15:val="{BB28741D-A3F4-4E3F-889A-E6B506500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10"/>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styleId="UnresolvedMention">
    <w:name w:val="Unresolved Mention"/>
    <w:basedOn w:val="DefaultParagraphFont"/>
    <w:uiPriority w:val="99"/>
    <w:semiHidden/>
    <w:unhideWhenUsed/>
    <w:rsid w:val="006D472C"/>
    <w:rPr>
      <w:color w:val="808080"/>
      <w:shd w:val="clear" w:color="auto" w:fill="E6E6E6"/>
    </w:rPr>
  </w:style>
  <w:style w:type="paragraph" w:styleId="NormalWeb">
    <w:name w:val="Normal (Web)"/>
    <w:basedOn w:val="Normal"/>
    <w:uiPriority w:val="99"/>
    <w:semiHidden/>
    <w:unhideWhenUsed/>
    <w:rsid w:val="00CF2A00"/>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 w:type="table" w:styleId="TableGridLight">
    <w:name w:val="Grid Table Light"/>
    <w:basedOn w:val="TableNormal"/>
    <w:uiPriority w:val="40"/>
    <w:rsid w:val="005C582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tab-span">
    <w:name w:val="apple-tab-span"/>
    <w:basedOn w:val="DefaultParagraphFont"/>
    <w:rsid w:val="00EB2D1E"/>
  </w:style>
  <w:style w:type="paragraph" w:styleId="TOCHeading">
    <w:name w:val="TOC Heading"/>
    <w:basedOn w:val="Heading1"/>
    <w:next w:val="Normal"/>
    <w:uiPriority w:val="39"/>
    <w:unhideWhenUsed/>
    <w:qFormat/>
    <w:rsid w:val="00EB2D1E"/>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EB2D1E"/>
    <w:pPr>
      <w:spacing w:after="100"/>
    </w:pPr>
  </w:style>
  <w:style w:type="paragraph" w:styleId="TOC3">
    <w:name w:val="toc 3"/>
    <w:basedOn w:val="Normal"/>
    <w:next w:val="Normal"/>
    <w:autoRedefine/>
    <w:uiPriority w:val="39"/>
    <w:unhideWhenUsed/>
    <w:rsid w:val="00DD2275"/>
    <w:pPr>
      <w:spacing w:after="100"/>
      <w:ind w:left="440"/>
    </w:pPr>
  </w:style>
  <w:style w:type="paragraph" w:styleId="ListParagraph">
    <w:name w:val="List Paragraph"/>
    <w:basedOn w:val="Normal"/>
    <w:uiPriority w:val="34"/>
    <w:unhideWhenUsed/>
    <w:qFormat/>
    <w:rsid w:val="000E3DBC"/>
    <w:pPr>
      <w:ind w:left="720"/>
      <w:contextualSpacing/>
    </w:pPr>
  </w:style>
  <w:style w:type="table" w:styleId="TableGrid">
    <w:name w:val="Table Grid"/>
    <w:basedOn w:val="TableNormal"/>
    <w:uiPriority w:val="39"/>
    <w:rsid w:val="00E75A6F"/>
    <w:pPr>
      <w:spacing w:before="0" w:after="0" w:line="240" w:lineRule="auto"/>
    </w:pPr>
    <w:rPr>
      <w:color w:val="aut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794611"/>
    <w:pPr>
      <w:spacing w:before="0" w:after="0" w:line="240" w:lineRule="auto"/>
    </w:pPr>
    <w:rPr>
      <w:color w:val="auto"/>
      <w:lang w:val="en-GB"/>
    </w:r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color w:val="FFFFFF" w:themeColor="background1"/>
      </w:rPr>
      <w:tblPr/>
      <w:tcPr>
        <w:tcBorders>
          <w:top w:val="single" w:sz="4" w:space="0" w:color="EA157A" w:themeColor="accent2"/>
          <w:left w:val="single" w:sz="4" w:space="0" w:color="EA157A" w:themeColor="accent2"/>
          <w:bottom w:val="single" w:sz="4" w:space="0" w:color="EA157A" w:themeColor="accent2"/>
          <w:right w:val="single" w:sz="4" w:space="0" w:color="EA157A" w:themeColor="accent2"/>
          <w:insideH w:val="nil"/>
          <w:insideV w:val="nil"/>
        </w:tcBorders>
        <w:shd w:val="clear" w:color="auto" w:fill="EA157A" w:themeFill="accent2"/>
      </w:tcPr>
    </w:tblStylePr>
    <w:tblStylePr w:type="lastRow">
      <w:rPr>
        <w:b/>
        <w:bCs/>
      </w:rPr>
      <w:tblPr/>
      <w:tcPr>
        <w:tcBorders>
          <w:top w:val="double" w:sz="4" w:space="0" w:color="EA157A" w:themeColor="accent2"/>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GridTable3-Accent5">
    <w:name w:val="Grid Table 3 Accent 5"/>
    <w:basedOn w:val="TableNormal"/>
    <w:uiPriority w:val="48"/>
    <w:rsid w:val="00794611"/>
    <w:pPr>
      <w:spacing w:after="0" w:line="240" w:lineRule="auto"/>
    </w:p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7F4" w:themeFill="accent5" w:themeFillTint="33"/>
      </w:tcPr>
    </w:tblStylePr>
    <w:tblStylePr w:type="band1Horz">
      <w:tblPr/>
      <w:tcPr>
        <w:shd w:val="clear" w:color="auto" w:fill="E3E7F4" w:themeFill="accent5" w:themeFillTint="33"/>
      </w:tcPr>
    </w:tblStylePr>
    <w:tblStylePr w:type="neCell">
      <w:tblPr/>
      <w:tcPr>
        <w:tcBorders>
          <w:bottom w:val="single" w:sz="4" w:space="0" w:color="ABB8DE" w:themeColor="accent5" w:themeTint="99"/>
        </w:tcBorders>
      </w:tcPr>
    </w:tblStylePr>
    <w:tblStylePr w:type="nwCell">
      <w:tblPr/>
      <w:tcPr>
        <w:tcBorders>
          <w:bottom w:val="single" w:sz="4" w:space="0" w:color="ABB8DE" w:themeColor="accent5" w:themeTint="99"/>
        </w:tcBorders>
      </w:tcPr>
    </w:tblStylePr>
    <w:tblStylePr w:type="seCell">
      <w:tblPr/>
      <w:tcPr>
        <w:tcBorders>
          <w:top w:val="single" w:sz="4" w:space="0" w:color="ABB8DE" w:themeColor="accent5" w:themeTint="99"/>
        </w:tcBorders>
      </w:tcPr>
    </w:tblStylePr>
    <w:tblStylePr w:type="swCell">
      <w:tblPr/>
      <w:tcPr>
        <w:tcBorders>
          <w:top w:val="single" w:sz="4" w:space="0" w:color="ABB8DE" w:themeColor="accent5" w:themeTint="99"/>
        </w:tcBorders>
      </w:tcPr>
    </w:tblStylePr>
  </w:style>
  <w:style w:type="table" w:styleId="GridTable4-Accent4">
    <w:name w:val="Grid Table 4 Accent 4"/>
    <w:basedOn w:val="TableNormal"/>
    <w:uiPriority w:val="49"/>
    <w:rsid w:val="00794611"/>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color w:val="FFFFFF" w:themeColor="background1"/>
      </w:rPr>
      <w:tblPr/>
      <w:tcPr>
        <w:tcBorders>
          <w:top w:val="single" w:sz="4" w:space="0" w:color="00ADDC" w:themeColor="accent4"/>
          <w:left w:val="single" w:sz="4" w:space="0" w:color="00ADDC" w:themeColor="accent4"/>
          <w:bottom w:val="single" w:sz="4" w:space="0" w:color="00ADDC" w:themeColor="accent4"/>
          <w:right w:val="single" w:sz="4" w:space="0" w:color="00ADDC" w:themeColor="accent4"/>
          <w:insideH w:val="nil"/>
          <w:insideV w:val="nil"/>
        </w:tcBorders>
        <w:shd w:val="clear" w:color="auto" w:fill="00ADDC" w:themeFill="accent4"/>
      </w:tcPr>
    </w:tblStylePr>
    <w:tblStylePr w:type="lastRow">
      <w:rPr>
        <w:b/>
        <w:bCs/>
      </w:rPr>
      <w:tblPr/>
      <w:tcPr>
        <w:tcBorders>
          <w:top w:val="double" w:sz="4" w:space="0" w:color="00ADDC" w:themeColor="accent4"/>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paragraph" w:styleId="TOC2">
    <w:name w:val="toc 2"/>
    <w:basedOn w:val="Normal"/>
    <w:next w:val="Normal"/>
    <w:autoRedefine/>
    <w:uiPriority w:val="39"/>
    <w:unhideWhenUsed/>
    <w:rsid w:val="00CF635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93283">
      <w:bodyDiv w:val="1"/>
      <w:marLeft w:val="0"/>
      <w:marRight w:val="0"/>
      <w:marTop w:val="0"/>
      <w:marBottom w:val="0"/>
      <w:divBdr>
        <w:top w:val="none" w:sz="0" w:space="0" w:color="auto"/>
        <w:left w:val="none" w:sz="0" w:space="0" w:color="auto"/>
        <w:bottom w:val="none" w:sz="0" w:space="0" w:color="auto"/>
        <w:right w:val="none" w:sz="0" w:space="0" w:color="auto"/>
      </w:divBdr>
    </w:div>
    <w:div w:id="191307645">
      <w:bodyDiv w:val="1"/>
      <w:marLeft w:val="0"/>
      <w:marRight w:val="0"/>
      <w:marTop w:val="0"/>
      <w:marBottom w:val="0"/>
      <w:divBdr>
        <w:top w:val="none" w:sz="0" w:space="0" w:color="auto"/>
        <w:left w:val="none" w:sz="0" w:space="0" w:color="auto"/>
        <w:bottom w:val="none" w:sz="0" w:space="0" w:color="auto"/>
        <w:right w:val="none" w:sz="0" w:space="0" w:color="auto"/>
      </w:divBdr>
    </w:div>
    <w:div w:id="295765566">
      <w:bodyDiv w:val="1"/>
      <w:marLeft w:val="0"/>
      <w:marRight w:val="0"/>
      <w:marTop w:val="0"/>
      <w:marBottom w:val="0"/>
      <w:divBdr>
        <w:top w:val="none" w:sz="0" w:space="0" w:color="auto"/>
        <w:left w:val="none" w:sz="0" w:space="0" w:color="auto"/>
        <w:bottom w:val="none" w:sz="0" w:space="0" w:color="auto"/>
        <w:right w:val="none" w:sz="0" w:space="0" w:color="auto"/>
      </w:divBdr>
      <w:divsChild>
        <w:div w:id="131407631">
          <w:marLeft w:val="0"/>
          <w:marRight w:val="0"/>
          <w:marTop w:val="0"/>
          <w:marBottom w:val="0"/>
          <w:divBdr>
            <w:top w:val="none" w:sz="0" w:space="0" w:color="auto"/>
            <w:left w:val="none" w:sz="0" w:space="0" w:color="auto"/>
            <w:bottom w:val="none" w:sz="0" w:space="0" w:color="auto"/>
            <w:right w:val="none" w:sz="0" w:space="0" w:color="auto"/>
          </w:divBdr>
        </w:div>
        <w:div w:id="301622749">
          <w:marLeft w:val="0"/>
          <w:marRight w:val="0"/>
          <w:marTop w:val="0"/>
          <w:marBottom w:val="0"/>
          <w:divBdr>
            <w:top w:val="none" w:sz="0" w:space="0" w:color="auto"/>
            <w:left w:val="none" w:sz="0" w:space="0" w:color="auto"/>
            <w:bottom w:val="none" w:sz="0" w:space="0" w:color="auto"/>
            <w:right w:val="none" w:sz="0" w:space="0" w:color="auto"/>
          </w:divBdr>
        </w:div>
        <w:div w:id="357244599">
          <w:marLeft w:val="0"/>
          <w:marRight w:val="0"/>
          <w:marTop w:val="0"/>
          <w:marBottom w:val="0"/>
          <w:divBdr>
            <w:top w:val="none" w:sz="0" w:space="0" w:color="auto"/>
            <w:left w:val="none" w:sz="0" w:space="0" w:color="auto"/>
            <w:bottom w:val="none" w:sz="0" w:space="0" w:color="auto"/>
            <w:right w:val="none" w:sz="0" w:space="0" w:color="auto"/>
          </w:divBdr>
        </w:div>
        <w:div w:id="1531381931">
          <w:marLeft w:val="0"/>
          <w:marRight w:val="0"/>
          <w:marTop w:val="0"/>
          <w:marBottom w:val="0"/>
          <w:divBdr>
            <w:top w:val="none" w:sz="0" w:space="0" w:color="auto"/>
            <w:left w:val="none" w:sz="0" w:space="0" w:color="auto"/>
            <w:bottom w:val="none" w:sz="0" w:space="0" w:color="auto"/>
            <w:right w:val="none" w:sz="0" w:space="0" w:color="auto"/>
          </w:divBdr>
        </w:div>
        <w:div w:id="1651866647">
          <w:marLeft w:val="0"/>
          <w:marRight w:val="0"/>
          <w:marTop w:val="0"/>
          <w:marBottom w:val="0"/>
          <w:divBdr>
            <w:top w:val="none" w:sz="0" w:space="0" w:color="auto"/>
            <w:left w:val="none" w:sz="0" w:space="0" w:color="auto"/>
            <w:bottom w:val="none" w:sz="0" w:space="0" w:color="auto"/>
            <w:right w:val="none" w:sz="0" w:space="0" w:color="auto"/>
          </w:divBdr>
        </w:div>
        <w:div w:id="1737362254">
          <w:marLeft w:val="0"/>
          <w:marRight w:val="0"/>
          <w:marTop w:val="0"/>
          <w:marBottom w:val="0"/>
          <w:divBdr>
            <w:top w:val="none" w:sz="0" w:space="0" w:color="auto"/>
            <w:left w:val="none" w:sz="0" w:space="0" w:color="auto"/>
            <w:bottom w:val="none" w:sz="0" w:space="0" w:color="auto"/>
            <w:right w:val="none" w:sz="0" w:space="0" w:color="auto"/>
          </w:divBdr>
        </w:div>
      </w:divsChild>
    </w:div>
    <w:div w:id="300115982">
      <w:bodyDiv w:val="1"/>
      <w:marLeft w:val="0"/>
      <w:marRight w:val="0"/>
      <w:marTop w:val="0"/>
      <w:marBottom w:val="0"/>
      <w:divBdr>
        <w:top w:val="none" w:sz="0" w:space="0" w:color="auto"/>
        <w:left w:val="none" w:sz="0" w:space="0" w:color="auto"/>
        <w:bottom w:val="none" w:sz="0" w:space="0" w:color="auto"/>
        <w:right w:val="none" w:sz="0" w:space="0" w:color="auto"/>
      </w:divBdr>
    </w:div>
    <w:div w:id="379937483">
      <w:bodyDiv w:val="1"/>
      <w:marLeft w:val="0"/>
      <w:marRight w:val="0"/>
      <w:marTop w:val="0"/>
      <w:marBottom w:val="0"/>
      <w:divBdr>
        <w:top w:val="none" w:sz="0" w:space="0" w:color="auto"/>
        <w:left w:val="none" w:sz="0" w:space="0" w:color="auto"/>
        <w:bottom w:val="none" w:sz="0" w:space="0" w:color="auto"/>
        <w:right w:val="none" w:sz="0" w:space="0" w:color="auto"/>
      </w:divBdr>
      <w:divsChild>
        <w:div w:id="1726874655">
          <w:marLeft w:val="-405"/>
          <w:marRight w:val="0"/>
          <w:marTop w:val="0"/>
          <w:marBottom w:val="0"/>
          <w:divBdr>
            <w:top w:val="none" w:sz="0" w:space="0" w:color="auto"/>
            <w:left w:val="none" w:sz="0" w:space="0" w:color="auto"/>
            <w:bottom w:val="none" w:sz="0" w:space="0" w:color="auto"/>
            <w:right w:val="none" w:sz="0" w:space="0" w:color="auto"/>
          </w:divBdr>
        </w:div>
      </w:divsChild>
    </w:div>
    <w:div w:id="457527085">
      <w:bodyDiv w:val="1"/>
      <w:marLeft w:val="0"/>
      <w:marRight w:val="0"/>
      <w:marTop w:val="0"/>
      <w:marBottom w:val="0"/>
      <w:divBdr>
        <w:top w:val="none" w:sz="0" w:space="0" w:color="auto"/>
        <w:left w:val="none" w:sz="0" w:space="0" w:color="auto"/>
        <w:bottom w:val="none" w:sz="0" w:space="0" w:color="auto"/>
        <w:right w:val="none" w:sz="0" w:space="0" w:color="auto"/>
      </w:divBdr>
      <w:divsChild>
        <w:div w:id="212617617">
          <w:marLeft w:val="-108"/>
          <w:marRight w:val="0"/>
          <w:marTop w:val="0"/>
          <w:marBottom w:val="0"/>
          <w:divBdr>
            <w:top w:val="none" w:sz="0" w:space="0" w:color="auto"/>
            <w:left w:val="none" w:sz="0" w:space="0" w:color="auto"/>
            <w:bottom w:val="none" w:sz="0" w:space="0" w:color="auto"/>
            <w:right w:val="none" w:sz="0" w:space="0" w:color="auto"/>
          </w:divBdr>
        </w:div>
        <w:div w:id="483352000">
          <w:marLeft w:val="-30"/>
          <w:marRight w:val="0"/>
          <w:marTop w:val="0"/>
          <w:marBottom w:val="0"/>
          <w:divBdr>
            <w:top w:val="none" w:sz="0" w:space="0" w:color="auto"/>
            <w:left w:val="none" w:sz="0" w:space="0" w:color="auto"/>
            <w:bottom w:val="none" w:sz="0" w:space="0" w:color="auto"/>
            <w:right w:val="none" w:sz="0" w:space="0" w:color="auto"/>
          </w:divBdr>
        </w:div>
        <w:div w:id="716128301">
          <w:marLeft w:val="-108"/>
          <w:marRight w:val="0"/>
          <w:marTop w:val="0"/>
          <w:marBottom w:val="0"/>
          <w:divBdr>
            <w:top w:val="none" w:sz="0" w:space="0" w:color="auto"/>
            <w:left w:val="none" w:sz="0" w:space="0" w:color="auto"/>
            <w:bottom w:val="none" w:sz="0" w:space="0" w:color="auto"/>
            <w:right w:val="none" w:sz="0" w:space="0" w:color="auto"/>
          </w:divBdr>
        </w:div>
        <w:div w:id="1787193659">
          <w:marLeft w:val="-108"/>
          <w:marRight w:val="0"/>
          <w:marTop w:val="0"/>
          <w:marBottom w:val="0"/>
          <w:divBdr>
            <w:top w:val="none" w:sz="0" w:space="0" w:color="auto"/>
            <w:left w:val="none" w:sz="0" w:space="0" w:color="auto"/>
            <w:bottom w:val="none" w:sz="0" w:space="0" w:color="auto"/>
            <w:right w:val="none" w:sz="0" w:space="0" w:color="auto"/>
          </w:divBdr>
        </w:div>
        <w:div w:id="1845776351">
          <w:marLeft w:val="-108"/>
          <w:marRight w:val="0"/>
          <w:marTop w:val="0"/>
          <w:marBottom w:val="0"/>
          <w:divBdr>
            <w:top w:val="none" w:sz="0" w:space="0" w:color="auto"/>
            <w:left w:val="none" w:sz="0" w:space="0" w:color="auto"/>
            <w:bottom w:val="none" w:sz="0" w:space="0" w:color="auto"/>
            <w:right w:val="none" w:sz="0" w:space="0" w:color="auto"/>
          </w:divBdr>
        </w:div>
        <w:div w:id="1855801234">
          <w:marLeft w:val="-30"/>
          <w:marRight w:val="0"/>
          <w:marTop w:val="0"/>
          <w:marBottom w:val="0"/>
          <w:divBdr>
            <w:top w:val="none" w:sz="0" w:space="0" w:color="auto"/>
            <w:left w:val="none" w:sz="0" w:space="0" w:color="auto"/>
            <w:bottom w:val="none" w:sz="0" w:space="0" w:color="auto"/>
            <w:right w:val="none" w:sz="0" w:space="0" w:color="auto"/>
          </w:divBdr>
        </w:div>
        <w:div w:id="1856915492">
          <w:marLeft w:val="-108"/>
          <w:marRight w:val="0"/>
          <w:marTop w:val="0"/>
          <w:marBottom w:val="0"/>
          <w:divBdr>
            <w:top w:val="none" w:sz="0" w:space="0" w:color="auto"/>
            <w:left w:val="none" w:sz="0" w:space="0" w:color="auto"/>
            <w:bottom w:val="none" w:sz="0" w:space="0" w:color="auto"/>
            <w:right w:val="none" w:sz="0" w:space="0" w:color="auto"/>
          </w:divBdr>
        </w:div>
        <w:div w:id="1915626259">
          <w:marLeft w:val="-30"/>
          <w:marRight w:val="0"/>
          <w:marTop w:val="0"/>
          <w:marBottom w:val="0"/>
          <w:divBdr>
            <w:top w:val="none" w:sz="0" w:space="0" w:color="auto"/>
            <w:left w:val="none" w:sz="0" w:space="0" w:color="auto"/>
            <w:bottom w:val="none" w:sz="0" w:space="0" w:color="auto"/>
            <w:right w:val="none" w:sz="0" w:space="0" w:color="auto"/>
          </w:divBdr>
        </w:div>
        <w:div w:id="1927884316">
          <w:marLeft w:val="-108"/>
          <w:marRight w:val="0"/>
          <w:marTop w:val="0"/>
          <w:marBottom w:val="0"/>
          <w:divBdr>
            <w:top w:val="none" w:sz="0" w:space="0" w:color="auto"/>
            <w:left w:val="none" w:sz="0" w:space="0" w:color="auto"/>
            <w:bottom w:val="none" w:sz="0" w:space="0" w:color="auto"/>
            <w:right w:val="none" w:sz="0" w:space="0" w:color="auto"/>
          </w:divBdr>
        </w:div>
        <w:div w:id="1987976104">
          <w:marLeft w:val="-60"/>
          <w:marRight w:val="0"/>
          <w:marTop w:val="0"/>
          <w:marBottom w:val="0"/>
          <w:divBdr>
            <w:top w:val="none" w:sz="0" w:space="0" w:color="auto"/>
            <w:left w:val="none" w:sz="0" w:space="0" w:color="auto"/>
            <w:bottom w:val="none" w:sz="0" w:space="0" w:color="auto"/>
            <w:right w:val="none" w:sz="0" w:space="0" w:color="auto"/>
          </w:divBdr>
        </w:div>
        <w:div w:id="2073307939">
          <w:marLeft w:val="-108"/>
          <w:marRight w:val="0"/>
          <w:marTop w:val="0"/>
          <w:marBottom w:val="0"/>
          <w:divBdr>
            <w:top w:val="none" w:sz="0" w:space="0" w:color="auto"/>
            <w:left w:val="none" w:sz="0" w:space="0" w:color="auto"/>
            <w:bottom w:val="none" w:sz="0" w:space="0" w:color="auto"/>
            <w:right w:val="none" w:sz="0" w:space="0" w:color="auto"/>
          </w:divBdr>
        </w:div>
      </w:divsChild>
    </w:div>
    <w:div w:id="582567317">
      <w:bodyDiv w:val="1"/>
      <w:marLeft w:val="0"/>
      <w:marRight w:val="0"/>
      <w:marTop w:val="0"/>
      <w:marBottom w:val="0"/>
      <w:divBdr>
        <w:top w:val="none" w:sz="0" w:space="0" w:color="auto"/>
        <w:left w:val="none" w:sz="0" w:space="0" w:color="auto"/>
        <w:bottom w:val="none" w:sz="0" w:space="0" w:color="auto"/>
        <w:right w:val="none" w:sz="0" w:space="0" w:color="auto"/>
      </w:divBdr>
    </w:div>
    <w:div w:id="636767680">
      <w:bodyDiv w:val="1"/>
      <w:marLeft w:val="0"/>
      <w:marRight w:val="0"/>
      <w:marTop w:val="0"/>
      <w:marBottom w:val="0"/>
      <w:divBdr>
        <w:top w:val="none" w:sz="0" w:space="0" w:color="auto"/>
        <w:left w:val="none" w:sz="0" w:space="0" w:color="auto"/>
        <w:bottom w:val="none" w:sz="0" w:space="0" w:color="auto"/>
        <w:right w:val="none" w:sz="0" w:space="0" w:color="auto"/>
      </w:divBdr>
      <w:divsChild>
        <w:div w:id="1193885554">
          <w:marLeft w:val="547"/>
          <w:marRight w:val="0"/>
          <w:marTop w:val="0"/>
          <w:marBottom w:val="0"/>
          <w:divBdr>
            <w:top w:val="none" w:sz="0" w:space="0" w:color="auto"/>
            <w:left w:val="none" w:sz="0" w:space="0" w:color="auto"/>
            <w:bottom w:val="none" w:sz="0" w:space="0" w:color="auto"/>
            <w:right w:val="none" w:sz="0" w:space="0" w:color="auto"/>
          </w:divBdr>
        </w:div>
      </w:divsChild>
    </w:div>
    <w:div w:id="827136429">
      <w:bodyDiv w:val="1"/>
      <w:marLeft w:val="0"/>
      <w:marRight w:val="0"/>
      <w:marTop w:val="0"/>
      <w:marBottom w:val="0"/>
      <w:divBdr>
        <w:top w:val="none" w:sz="0" w:space="0" w:color="auto"/>
        <w:left w:val="none" w:sz="0" w:space="0" w:color="auto"/>
        <w:bottom w:val="none" w:sz="0" w:space="0" w:color="auto"/>
        <w:right w:val="none" w:sz="0" w:space="0" w:color="auto"/>
      </w:divBdr>
      <w:divsChild>
        <w:div w:id="4207858">
          <w:marLeft w:val="547"/>
          <w:marRight w:val="0"/>
          <w:marTop w:val="0"/>
          <w:marBottom w:val="0"/>
          <w:divBdr>
            <w:top w:val="none" w:sz="0" w:space="0" w:color="auto"/>
            <w:left w:val="none" w:sz="0" w:space="0" w:color="auto"/>
            <w:bottom w:val="none" w:sz="0" w:space="0" w:color="auto"/>
            <w:right w:val="none" w:sz="0" w:space="0" w:color="auto"/>
          </w:divBdr>
        </w:div>
      </w:divsChild>
    </w:div>
    <w:div w:id="1147626721">
      <w:bodyDiv w:val="1"/>
      <w:marLeft w:val="0"/>
      <w:marRight w:val="0"/>
      <w:marTop w:val="0"/>
      <w:marBottom w:val="0"/>
      <w:divBdr>
        <w:top w:val="none" w:sz="0" w:space="0" w:color="auto"/>
        <w:left w:val="none" w:sz="0" w:space="0" w:color="auto"/>
        <w:bottom w:val="none" w:sz="0" w:space="0" w:color="auto"/>
        <w:right w:val="none" w:sz="0" w:space="0" w:color="auto"/>
      </w:divBdr>
      <w:divsChild>
        <w:div w:id="509829826">
          <w:marLeft w:val="547"/>
          <w:marRight w:val="0"/>
          <w:marTop w:val="0"/>
          <w:marBottom w:val="0"/>
          <w:divBdr>
            <w:top w:val="none" w:sz="0" w:space="0" w:color="auto"/>
            <w:left w:val="none" w:sz="0" w:space="0" w:color="auto"/>
            <w:bottom w:val="none" w:sz="0" w:space="0" w:color="auto"/>
            <w:right w:val="none" w:sz="0" w:space="0" w:color="auto"/>
          </w:divBdr>
        </w:div>
      </w:divsChild>
    </w:div>
    <w:div w:id="1532255312">
      <w:bodyDiv w:val="1"/>
      <w:marLeft w:val="0"/>
      <w:marRight w:val="0"/>
      <w:marTop w:val="0"/>
      <w:marBottom w:val="0"/>
      <w:divBdr>
        <w:top w:val="none" w:sz="0" w:space="0" w:color="auto"/>
        <w:left w:val="none" w:sz="0" w:space="0" w:color="auto"/>
        <w:bottom w:val="none" w:sz="0" w:space="0" w:color="auto"/>
        <w:right w:val="none" w:sz="0" w:space="0" w:color="auto"/>
      </w:divBdr>
      <w:divsChild>
        <w:div w:id="274678718">
          <w:marLeft w:val="0"/>
          <w:marRight w:val="0"/>
          <w:marTop w:val="0"/>
          <w:marBottom w:val="0"/>
          <w:divBdr>
            <w:top w:val="none" w:sz="0" w:space="0" w:color="auto"/>
            <w:left w:val="none" w:sz="0" w:space="0" w:color="auto"/>
            <w:bottom w:val="none" w:sz="0" w:space="0" w:color="auto"/>
            <w:right w:val="none" w:sz="0" w:space="0" w:color="auto"/>
          </w:divBdr>
        </w:div>
        <w:div w:id="792406680">
          <w:marLeft w:val="0"/>
          <w:marRight w:val="0"/>
          <w:marTop w:val="0"/>
          <w:marBottom w:val="0"/>
          <w:divBdr>
            <w:top w:val="none" w:sz="0" w:space="0" w:color="auto"/>
            <w:left w:val="none" w:sz="0" w:space="0" w:color="auto"/>
            <w:bottom w:val="none" w:sz="0" w:space="0" w:color="auto"/>
            <w:right w:val="none" w:sz="0" w:space="0" w:color="auto"/>
          </w:divBdr>
        </w:div>
        <w:div w:id="1072854215">
          <w:marLeft w:val="0"/>
          <w:marRight w:val="0"/>
          <w:marTop w:val="0"/>
          <w:marBottom w:val="0"/>
          <w:divBdr>
            <w:top w:val="none" w:sz="0" w:space="0" w:color="auto"/>
            <w:left w:val="none" w:sz="0" w:space="0" w:color="auto"/>
            <w:bottom w:val="none" w:sz="0" w:space="0" w:color="auto"/>
            <w:right w:val="none" w:sz="0" w:space="0" w:color="auto"/>
          </w:divBdr>
        </w:div>
        <w:div w:id="1136487567">
          <w:marLeft w:val="0"/>
          <w:marRight w:val="0"/>
          <w:marTop w:val="0"/>
          <w:marBottom w:val="0"/>
          <w:divBdr>
            <w:top w:val="none" w:sz="0" w:space="0" w:color="auto"/>
            <w:left w:val="none" w:sz="0" w:space="0" w:color="auto"/>
            <w:bottom w:val="none" w:sz="0" w:space="0" w:color="auto"/>
            <w:right w:val="none" w:sz="0" w:space="0" w:color="auto"/>
          </w:divBdr>
        </w:div>
        <w:div w:id="1461923979">
          <w:marLeft w:val="0"/>
          <w:marRight w:val="0"/>
          <w:marTop w:val="0"/>
          <w:marBottom w:val="0"/>
          <w:divBdr>
            <w:top w:val="none" w:sz="0" w:space="0" w:color="auto"/>
            <w:left w:val="none" w:sz="0" w:space="0" w:color="auto"/>
            <w:bottom w:val="none" w:sz="0" w:space="0" w:color="auto"/>
            <w:right w:val="none" w:sz="0" w:space="0" w:color="auto"/>
          </w:divBdr>
        </w:div>
        <w:div w:id="1705666503">
          <w:marLeft w:val="0"/>
          <w:marRight w:val="0"/>
          <w:marTop w:val="0"/>
          <w:marBottom w:val="0"/>
          <w:divBdr>
            <w:top w:val="none" w:sz="0" w:space="0" w:color="auto"/>
            <w:left w:val="none" w:sz="0" w:space="0" w:color="auto"/>
            <w:bottom w:val="none" w:sz="0" w:space="0" w:color="auto"/>
            <w:right w:val="none" w:sz="0" w:space="0" w:color="auto"/>
          </w:divBdr>
        </w:div>
      </w:divsChild>
    </w:div>
    <w:div w:id="1777406693">
      <w:bodyDiv w:val="1"/>
      <w:marLeft w:val="0"/>
      <w:marRight w:val="0"/>
      <w:marTop w:val="0"/>
      <w:marBottom w:val="0"/>
      <w:divBdr>
        <w:top w:val="none" w:sz="0" w:space="0" w:color="auto"/>
        <w:left w:val="none" w:sz="0" w:space="0" w:color="auto"/>
        <w:bottom w:val="none" w:sz="0" w:space="0" w:color="auto"/>
        <w:right w:val="none" w:sz="0" w:space="0" w:color="auto"/>
      </w:divBdr>
      <w:divsChild>
        <w:div w:id="673995154">
          <w:marLeft w:val="0"/>
          <w:marRight w:val="0"/>
          <w:marTop w:val="0"/>
          <w:marBottom w:val="0"/>
          <w:divBdr>
            <w:top w:val="none" w:sz="0" w:space="0" w:color="auto"/>
            <w:left w:val="none" w:sz="0" w:space="0" w:color="auto"/>
            <w:bottom w:val="none" w:sz="0" w:space="0" w:color="auto"/>
            <w:right w:val="none" w:sz="0" w:space="0" w:color="auto"/>
          </w:divBdr>
        </w:div>
      </w:divsChild>
    </w:div>
    <w:div w:id="1857304728">
      <w:bodyDiv w:val="1"/>
      <w:marLeft w:val="0"/>
      <w:marRight w:val="0"/>
      <w:marTop w:val="0"/>
      <w:marBottom w:val="0"/>
      <w:divBdr>
        <w:top w:val="none" w:sz="0" w:space="0" w:color="auto"/>
        <w:left w:val="none" w:sz="0" w:space="0" w:color="auto"/>
        <w:bottom w:val="none" w:sz="0" w:space="0" w:color="auto"/>
        <w:right w:val="none" w:sz="0" w:space="0" w:color="auto"/>
      </w:divBdr>
      <w:divsChild>
        <w:div w:id="1925140365">
          <w:marLeft w:val="547"/>
          <w:marRight w:val="0"/>
          <w:marTop w:val="0"/>
          <w:marBottom w:val="0"/>
          <w:divBdr>
            <w:top w:val="none" w:sz="0" w:space="0" w:color="auto"/>
            <w:left w:val="none" w:sz="0" w:space="0" w:color="auto"/>
            <w:bottom w:val="none" w:sz="0" w:space="0" w:color="auto"/>
            <w:right w:val="none" w:sz="0" w:space="0" w:color="auto"/>
          </w:divBdr>
        </w:div>
      </w:divsChild>
    </w:div>
    <w:div w:id="1903785771">
      <w:bodyDiv w:val="1"/>
      <w:marLeft w:val="0"/>
      <w:marRight w:val="0"/>
      <w:marTop w:val="0"/>
      <w:marBottom w:val="0"/>
      <w:divBdr>
        <w:top w:val="none" w:sz="0" w:space="0" w:color="auto"/>
        <w:left w:val="none" w:sz="0" w:space="0" w:color="auto"/>
        <w:bottom w:val="none" w:sz="0" w:space="0" w:color="auto"/>
        <w:right w:val="none" w:sz="0" w:space="0" w:color="auto"/>
      </w:divBdr>
      <w:divsChild>
        <w:div w:id="252905682">
          <w:marLeft w:val="547"/>
          <w:marRight w:val="0"/>
          <w:marTop w:val="0"/>
          <w:marBottom w:val="0"/>
          <w:divBdr>
            <w:top w:val="none" w:sz="0" w:space="0" w:color="auto"/>
            <w:left w:val="none" w:sz="0" w:space="0" w:color="auto"/>
            <w:bottom w:val="none" w:sz="0" w:space="0" w:color="auto"/>
            <w:right w:val="none" w:sz="0" w:space="0" w:color="auto"/>
          </w:divBdr>
        </w:div>
      </w:divsChild>
    </w:div>
    <w:div w:id="1914773632">
      <w:bodyDiv w:val="1"/>
      <w:marLeft w:val="0"/>
      <w:marRight w:val="0"/>
      <w:marTop w:val="0"/>
      <w:marBottom w:val="0"/>
      <w:divBdr>
        <w:top w:val="none" w:sz="0" w:space="0" w:color="auto"/>
        <w:left w:val="none" w:sz="0" w:space="0" w:color="auto"/>
        <w:bottom w:val="none" w:sz="0" w:space="0" w:color="auto"/>
        <w:right w:val="none" w:sz="0" w:space="0" w:color="auto"/>
      </w:divBdr>
    </w:div>
    <w:div w:id="1979610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cover photo.dotx</Template>
  <TotalTime>534</TotalTime>
  <Pages>16</Pages>
  <Words>2051</Words>
  <Characters>11692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Gisylia Geyoro</dc:creator>
  <cp:keywords/>
  <dc:description/>
  <cp:lastModifiedBy>Gisylia Geyoro</cp:lastModifiedBy>
  <cp:revision>9</cp:revision>
  <dcterms:created xsi:type="dcterms:W3CDTF">2019-05-14T23:18:00Z</dcterms:created>
  <dcterms:modified xsi:type="dcterms:W3CDTF">2019-05-15T23:18:00Z</dcterms:modified>
</cp:coreProperties>
</file>